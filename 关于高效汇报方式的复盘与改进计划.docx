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CEF0" w14:textId="79434118" w:rsidR="00462CBB" w:rsidRPr="0024410A" w:rsidRDefault="00462CBB" w:rsidP="00522743">
      <w:pPr>
        <w:pStyle w:val="af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关于高效汇报方式的复盘与改进计划</w:t>
      </w:r>
    </w:p>
    <w:p w14:paraId="271B13E1" w14:textId="41398000" w:rsidR="00462CBB" w:rsidRPr="0024410A" w:rsidRDefault="00462CBB" w:rsidP="003D5EE6">
      <w:pPr>
        <w:pStyle w:val="1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过去汇报与沟通中存在的主要问题</w:t>
      </w:r>
    </w:p>
    <w:p w14:paraId="54D66F96" w14:textId="63AEDAAE" w:rsidR="00462CBB" w:rsidRPr="0024410A" w:rsidRDefault="00462CBB" w:rsidP="003D5EE6">
      <w:pPr>
        <w:pStyle w:val="a3"/>
        <w:spacing w:after="0"/>
        <w:ind w:firstLine="442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第一，结论意识不强。</w:t>
      </w:r>
      <w:r w:rsidRPr="0024410A">
        <w:rPr>
          <w:rFonts w:ascii="Times New Roman" w:hAnsi="Times New Roman" w:cs="Times New Roman"/>
          <w:lang w:eastAsia="zh-CN"/>
        </w:rPr>
        <w:t>过去汇报时，</w:t>
      </w:r>
      <w:r w:rsidR="00ED03FA" w:rsidRPr="0024410A">
        <w:rPr>
          <w:rFonts w:ascii="Times New Roman" w:hAnsi="Times New Roman" w:cs="Times New Roman"/>
          <w:lang w:eastAsia="zh-CN"/>
        </w:rPr>
        <w:t>我常常先讲背景、过程和细节，真正想表达的结论放得太后，导致老师需要花时间自己提炼重点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4183A6F5" w14:textId="750D4E9E" w:rsidR="00462CBB" w:rsidRPr="0024410A" w:rsidRDefault="00462CBB" w:rsidP="003D5EE6">
      <w:pPr>
        <w:pStyle w:val="a3"/>
        <w:spacing w:after="0"/>
        <w:ind w:firstLine="442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第二，对汇报对象考虑不够。</w:t>
      </w:r>
      <w:r w:rsidRPr="0024410A">
        <w:rPr>
          <w:rFonts w:ascii="Times New Roman" w:hAnsi="Times New Roman" w:cs="Times New Roman"/>
          <w:lang w:eastAsia="zh-CN"/>
        </w:rPr>
        <w:t>面对导师、同学、企业老师或</w:t>
      </w:r>
      <w:r w:rsidR="00522743" w:rsidRPr="0024410A">
        <w:rPr>
          <w:rFonts w:ascii="Times New Roman" w:hAnsi="Times New Roman" w:cs="Times New Roman"/>
          <w:lang w:eastAsia="zh-CN"/>
        </w:rPr>
        <w:t>其他</w:t>
      </w:r>
      <w:r w:rsidRPr="0024410A">
        <w:rPr>
          <w:rFonts w:ascii="Times New Roman" w:hAnsi="Times New Roman" w:cs="Times New Roman"/>
          <w:lang w:eastAsia="zh-CN"/>
        </w:rPr>
        <w:t>老师时，</w:t>
      </w:r>
      <w:r w:rsidR="00466704" w:rsidRPr="0024410A">
        <w:rPr>
          <w:rFonts w:ascii="Times New Roman" w:hAnsi="Times New Roman" w:cs="Times New Roman"/>
          <w:lang w:eastAsia="zh-CN"/>
        </w:rPr>
        <w:t>我经常采用差不多的表达方式，没有围绕对方真正关心的问题组织内容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72A8DA32" w14:textId="5D893AAB" w:rsidR="00462CBB" w:rsidRPr="0024410A" w:rsidRDefault="00462CBB" w:rsidP="003D5EE6">
      <w:pPr>
        <w:pStyle w:val="a3"/>
        <w:spacing w:after="0"/>
        <w:ind w:firstLine="442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第三，信息密度不足。</w:t>
      </w:r>
      <w:r w:rsidR="00466704" w:rsidRPr="0024410A">
        <w:rPr>
          <w:rFonts w:ascii="Times New Roman" w:hAnsi="Times New Roman" w:cs="Times New Roman"/>
          <w:lang w:eastAsia="zh-CN"/>
        </w:rPr>
        <w:t>很多时候我展示了不少现象和数据，但没有进一步说明这些信息意味着什么、支持哪个判断，因此有材料不等于有信息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52C79E28" w14:textId="3776E22A" w:rsidR="00462CBB" w:rsidRPr="0024410A" w:rsidRDefault="00462CBB" w:rsidP="003D5EE6">
      <w:pPr>
        <w:pStyle w:val="a3"/>
        <w:spacing w:after="0"/>
        <w:ind w:firstLine="442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第四，讨论问题时给开放题过多。</w:t>
      </w:r>
      <w:r w:rsidR="007863D5" w:rsidRPr="0024410A">
        <w:rPr>
          <w:rFonts w:ascii="Times New Roman" w:hAnsi="Times New Roman" w:cs="Times New Roman"/>
          <w:lang w:eastAsia="zh-CN"/>
        </w:rPr>
        <w:t>我有时会把现象和结果直接丢给老师，请老师告诉我怎么做，而不是先给出备选方案、优缺点和自己的倾向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4F0B573F" w14:textId="0AE82114" w:rsidR="00462CBB" w:rsidRPr="0024410A" w:rsidRDefault="00462CBB" w:rsidP="003D5EE6">
      <w:pPr>
        <w:pStyle w:val="a3"/>
        <w:spacing w:after="0"/>
        <w:ind w:firstLine="442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第五，材料准备不够前置。</w:t>
      </w:r>
      <w:r w:rsidR="002E106F" w:rsidRPr="0024410A">
        <w:rPr>
          <w:rFonts w:ascii="Times New Roman" w:hAnsi="Times New Roman" w:cs="Times New Roman"/>
          <w:lang w:eastAsia="zh-CN"/>
        </w:rPr>
        <w:t>过去对材料发送、问题预判和应答准备做得不够，导致有时沟通像临场发挥，效率和稳定性都不高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011EE940" w14:textId="32FDF48D" w:rsidR="00462CBB" w:rsidRPr="0024410A" w:rsidRDefault="00462CBB" w:rsidP="009338E0">
      <w:pPr>
        <w:pStyle w:val="1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对高效汇报的理解</w:t>
      </w:r>
    </w:p>
    <w:p w14:paraId="19E6FC2B" w14:textId="2CEA2EA2" w:rsidR="00462CBB" w:rsidRPr="0024410A" w:rsidRDefault="00462CBB" w:rsidP="003D5EE6">
      <w:pPr>
        <w:pStyle w:val="a3"/>
        <w:spacing w:after="0"/>
        <w:ind w:firstLine="44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经过这次</w:t>
      </w:r>
      <w:r w:rsidR="003D5EE6" w:rsidRPr="0024410A">
        <w:rPr>
          <w:rFonts w:ascii="Times New Roman" w:hAnsi="Times New Roman" w:cs="Times New Roman"/>
          <w:lang w:eastAsia="zh-CN"/>
        </w:rPr>
        <w:t>交流会</w:t>
      </w:r>
      <w:r w:rsidRPr="0024410A">
        <w:rPr>
          <w:rFonts w:ascii="Times New Roman" w:hAnsi="Times New Roman" w:cs="Times New Roman"/>
          <w:lang w:eastAsia="zh-CN"/>
        </w:rPr>
        <w:t>后的复盘，我理解高效汇报至少包含以下几个层面：</w:t>
      </w:r>
    </w:p>
    <w:p w14:paraId="4D64AEC6" w14:textId="6B6C1908" w:rsidR="00462CBB" w:rsidRPr="0024410A" w:rsidRDefault="00622A32" w:rsidP="002B695D">
      <w:pPr>
        <w:pStyle w:val="a3"/>
        <w:numPr>
          <w:ilvl w:val="0"/>
          <w:numId w:val="33"/>
        </w:numPr>
        <w:spacing w:after="0"/>
        <w:ind w:firstLineChars="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结论先行</w:t>
      </w:r>
      <w:r w:rsidR="001201AC" w:rsidRPr="0024410A">
        <w:rPr>
          <w:rFonts w:ascii="Times New Roman" w:hAnsi="Times New Roman" w:cs="Times New Roman"/>
          <w:b/>
          <w:bCs/>
          <w:lang w:eastAsia="zh-CN"/>
        </w:rPr>
        <w:t>：</w:t>
      </w:r>
      <w:r w:rsidRPr="0024410A">
        <w:rPr>
          <w:rFonts w:ascii="Times New Roman" w:hAnsi="Times New Roman" w:cs="Times New Roman"/>
          <w:lang w:eastAsia="zh-CN"/>
        </w:rPr>
        <w:t>汇报开头就应告诉对方这次最重要的结论、问题或请求是什么</w:t>
      </w:r>
      <w:r w:rsidR="00462CBB" w:rsidRPr="0024410A">
        <w:rPr>
          <w:rFonts w:ascii="Times New Roman" w:hAnsi="Times New Roman" w:cs="Times New Roman"/>
          <w:lang w:eastAsia="zh-CN"/>
        </w:rPr>
        <w:t>，而不是让对方自己从材料里找结论。</w:t>
      </w:r>
    </w:p>
    <w:p w14:paraId="06C14544" w14:textId="7C5AEF2F" w:rsidR="002B695D" w:rsidRPr="0024410A" w:rsidRDefault="002B695D" w:rsidP="002B695D">
      <w:pPr>
        <w:pStyle w:val="a3"/>
        <w:numPr>
          <w:ilvl w:val="0"/>
          <w:numId w:val="33"/>
        </w:numPr>
        <w:spacing w:after="0"/>
        <w:ind w:firstLineChars="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支撑条件</w:t>
      </w:r>
      <w:r w:rsidRPr="0024410A">
        <w:rPr>
          <w:rFonts w:ascii="Times New Roman" w:hAnsi="Times New Roman" w:cs="Times New Roman"/>
          <w:b/>
          <w:bCs/>
          <w:lang w:eastAsia="zh-CN"/>
        </w:rPr>
        <w:t>罗列清楚</w:t>
      </w:r>
      <w:r w:rsidRPr="0024410A">
        <w:rPr>
          <w:rFonts w:ascii="Times New Roman" w:hAnsi="Times New Roman" w:cs="Times New Roman"/>
          <w:b/>
          <w:bCs/>
          <w:lang w:eastAsia="zh-CN"/>
        </w:rPr>
        <w:t>：</w:t>
      </w:r>
      <w:r w:rsidRPr="0024410A">
        <w:rPr>
          <w:rFonts w:ascii="Times New Roman" w:hAnsi="Times New Roman" w:cs="Times New Roman"/>
          <w:lang w:eastAsia="zh-CN"/>
        </w:rPr>
        <w:t>结论后面要用关键数据、现象对比和方案比较去支撑，但支撑内容必须围绕结论服务，而不是无差别堆细节</w:t>
      </w:r>
      <w:r w:rsidR="008C0227" w:rsidRPr="0024410A">
        <w:rPr>
          <w:rFonts w:ascii="Times New Roman" w:hAnsi="Times New Roman" w:cs="Times New Roman"/>
          <w:lang w:eastAsia="zh-CN"/>
        </w:rPr>
        <w:t>。</w:t>
      </w:r>
    </w:p>
    <w:p w14:paraId="1122BA8A" w14:textId="3787CA44" w:rsidR="008C0227" w:rsidRPr="0024410A" w:rsidRDefault="008C0227" w:rsidP="002B695D">
      <w:pPr>
        <w:pStyle w:val="a3"/>
        <w:numPr>
          <w:ilvl w:val="0"/>
          <w:numId w:val="33"/>
        </w:numPr>
        <w:spacing w:after="0"/>
        <w:ind w:firstLineChars="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汇报</w:t>
      </w:r>
      <w:r w:rsidRPr="0024410A">
        <w:rPr>
          <w:rFonts w:ascii="Times New Roman" w:hAnsi="Times New Roman" w:cs="Times New Roman"/>
          <w:b/>
          <w:bCs/>
          <w:lang w:eastAsia="zh-CN"/>
        </w:rPr>
        <w:t>逻辑明确：</w:t>
      </w:r>
      <w:r w:rsidRPr="0024410A">
        <w:rPr>
          <w:rFonts w:ascii="Times New Roman" w:hAnsi="Times New Roman" w:cs="Times New Roman"/>
          <w:lang w:eastAsia="zh-CN"/>
        </w:rPr>
        <w:t>汇报应该回答现在是什么情况</w:t>
      </w:r>
      <w:r w:rsidRPr="0024410A">
        <w:rPr>
          <w:rFonts w:ascii="Times New Roman" w:hAnsi="Times New Roman" w:cs="Times New Roman"/>
          <w:lang w:eastAsia="zh-CN"/>
        </w:rPr>
        <w:t>—</w:t>
      </w:r>
      <w:r w:rsidRPr="0024410A">
        <w:rPr>
          <w:rFonts w:ascii="Times New Roman" w:hAnsi="Times New Roman" w:cs="Times New Roman"/>
          <w:lang w:eastAsia="zh-CN"/>
        </w:rPr>
        <w:t>为什么这件事重要</w:t>
      </w:r>
      <w:r w:rsidRPr="0024410A">
        <w:rPr>
          <w:rFonts w:ascii="Times New Roman" w:hAnsi="Times New Roman" w:cs="Times New Roman"/>
          <w:lang w:eastAsia="zh-CN"/>
        </w:rPr>
        <w:t>—</w:t>
      </w:r>
      <w:r w:rsidRPr="0024410A">
        <w:rPr>
          <w:rFonts w:ascii="Times New Roman" w:hAnsi="Times New Roman" w:cs="Times New Roman"/>
          <w:lang w:eastAsia="zh-CN"/>
        </w:rPr>
        <w:t>我准备怎么做</w:t>
      </w:r>
      <w:r w:rsidRPr="0024410A">
        <w:rPr>
          <w:rFonts w:ascii="Times New Roman" w:hAnsi="Times New Roman" w:cs="Times New Roman"/>
          <w:lang w:eastAsia="zh-CN"/>
        </w:rPr>
        <w:t>—</w:t>
      </w:r>
      <w:r w:rsidRPr="0024410A">
        <w:rPr>
          <w:rFonts w:ascii="Times New Roman" w:hAnsi="Times New Roman" w:cs="Times New Roman"/>
          <w:lang w:eastAsia="zh-CN"/>
        </w:rPr>
        <w:t>希望对方给什么判断，而不是平铺直叙</w:t>
      </w:r>
    </w:p>
    <w:p w14:paraId="6CD8CC62" w14:textId="69A4AACD" w:rsidR="000528ED" w:rsidRPr="0024410A" w:rsidRDefault="000528ED" w:rsidP="002B695D">
      <w:pPr>
        <w:pStyle w:val="a3"/>
        <w:numPr>
          <w:ilvl w:val="0"/>
          <w:numId w:val="33"/>
        </w:numPr>
        <w:spacing w:after="0"/>
        <w:ind w:firstLineChars="0"/>
        <w:rPr>
          <w:rFonts w:ascii="Times New Roman" w:hAnsi="Times New Roman" w:cs="Times New Roman"/>
          <w:lang w:eastAsia="zh-CN"/>
        </w:rPr>
      </w:pPr>
      <w:proofErr w:type="gramStart"/>
      <w:r w:rsidRPr="0024410A">
        <w:rPr>
          <w:rFonts w:ascii="Times New Roman" w:hAnsi="Times New Roman" w:cs="Times New Roman"/>
          <w:b/>
          <w:bCs/>
          <w:lang w:eastAsia="zh-CN"/>
        </w:rPr>
        <w:t>按对象</w:t>
      </w:r>
      <w:proofErr w:type="gramEnd"/>
      <w:r w:rsidRPr="0024410A">
        <w:rPr>
          <w:rFonts w:ascii="Times New Roman" w:hAnsi="Times New Roman" w:cs="Times New Roman"/>
          <w:b/>
          <w:bCs/>
          <w:lang w:eastAsia="zh-CN"/>
        </w:rPr>
        <w:t>调整表达：</w:t>
      </w:r>
      <w:r w:rsidRPr="0024410A">
        <w:rPr>
          <w:rFonts w:ascii="Times New Roman" w:hAnsi="Times New Roman" w:cs="Times New Roman"/>
          <w:lang w:eastAsia="zh-CN"/>
        </w:rPr>
        <w:t>向上汇报要更强调结论、价值、风险和决策项；向非</w:t>
      </w:r>
      <w:proofErr w:type="gramStart"/>
      <w:r w:rsidRPr="0024410A">
        <w:rPr>
          <w:rFonts w:ascii="Times New Roman" w:hAnsi="Times New Roman" w:cs="Times New Roman"/>
          <w:lang w:eastAsia="zh-CN"/>
        </w:rPr>
        <w:t>本方向</w:t>
      </w:r>
      <w:proofErr w:type="gramEnd"/>
      <w:r w:rsidRPr="0024410A">
        <w:rPr>
          <w:rFonts w:ascii="Times New Roman" w:hAnsi="Times New Roman" w:cs="Times New Roman"/>
          <w:lang w:eastAsia="zh-CN"/>
        </w:rPr>
        <w:t>老师汇报时要更强调场景、意义和可理解性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225BFAAF" w14:textId="496EF03C" w:rsidR="000528ED" w:rsidRPr="0024410A" w:rsidRDefault="000528ED" w:rsidP="002B695D">
      <w:pPr>
        <w:pStyle w:val="a3"/>
        <w:numPr>
          <w:ilvl w:val="0"/>
          <w:numId w:val="33"/>
        </w:numPr>
        <w:spacing w:after="0"/>
        <w:ind w:firstLineChars="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b/>
          <w:bCs/>
          <w:lang w:eastAsia="zh-CN"/>
        </w:rPr>
        <w:t>尽量把开放</w:t>
      </w:r>
      <w:proofErr w:type="gramStart"/>
      <w:r w:rsidRPr="0024410A">
        <w:rPr>
          <w:rFonts w:ascii="Times New Roman" w:hAnsi="Times New Roman" w:cs="Times New Roman"/>
          <w:b/>
          <w:bCs/>
          <w:lang w:eastAsia="zh-CN"/>
        </w:rPr>
        <w:t>题变成</w:t>
      </w:r>
      <w:proofErr w:type="gramEnd"/>
      <w:r w:rsidRPr="0024410A">
        <w:rPr>
          <w:rFonts w:ascii="Times New Roman" w:hAnsi="Times New Roman" w:cs="Times New Roman"/>
          <w:b/>
          <w:bCs/>
          <w:lang w:eastAsia="zh-CN"/>
        </w:rPr>
        <w:t>判断题：</w:t>
      </w:r>
      <w:r w:rsidRPr="0024410A">
        <w:rPr>
          <w:rFonts w:ascii="Times New Roman" w:hAnsi="Times New Roman" w:cs="Times New Roman"/>
          <w:lang w:eastAsia="zh-CN"/>
        </w:rPr>
        <w:t>即使问题还没有最终答案，也要先整理成</w:t>
      </w:r>
      <w:r w:rsidRPr="0024410A">
        <w:rPr>
          <w:rFonts w:ascii="Times New Roman" w:hAnsi="Times New Roman" w:cs="Times New Roman"/>
          <w:lang w:eastAsia="zh-CN"/>
        </w:rPr>
        <w:t>A/B</w:t>
      </w:r>
      <w:r w:rsidRPr="0024410A">
        <w:rPr>
          <w:rFonts w:ascii="Times New Roman" w:hAnsi="Times New Roman" w:cs="Times New Roman"/>
          <w:lang w:eastAsia="zh-CN"/>
        </w:rPr>
        <w:t>方案、优缺点和我的初步倾向，让老师能快速给出高质量反馈。</w:t>
      </w:r>
    </w:p>
    <w:p w14:paraId="2455764B" w14:textId="4D3DD0C1" w:rsidR="00462CBB" w:rsidRPr="0024410A" w:rsidRDefault="000528ED" w:rsidP="000528ED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我现在理解到，所谓高效汇报，并不是说得快或页数少，而是让有限时间内出现更多有效信息，让对方更容易做判断、给反馈和推进事情</w:t>
      </w:r>
      <w:r w:rsidRPr="0024410A">
        <w:rPr>
          <w:rFonts w:ascii="Times New Roman" w:hAnsi="Times New Roman" w:cs="Times New Roman"/>
          <w:lang w:eastAsia="zh-CN"/>
        </w:rPr>
        <w:t>。</w:t>
      </w:r>
    </w:p>
    <w:p w14:paraId="7DA7E8CB" w14:textId="5B359E12" w:rsidR="00462CBB" w:rsidRPr="0024410A" w:rsidRDefault="00462CBB" w:rsidP="009338E0">
      <w:pPr>
        <w:pStyle w:val="1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今后的具体改进动作</w:t>
      </w:r>
    </w:p>
    <w:p w14:paraId="10FAAA88" w14:textId="77777777" w:rsidR="00C91D7B" w:rsidRPr="0024410A" w:rsidRDefault="00C91D7B" w:rsidP="00C91D7B">
      <w:pPr>
        <w:rPr>
          <w:rFonts w:ascii="Times New Roman" w:eastAsiaTheme="minorEastAsia" w:hAnsi="Times New Roman" w:cs="Times New Roman"/>
          <w:lang w:eastAsia="zh-CN"/>
        </w:rPr>
      </w:pP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362"/>
        <w:gridCol w:w="5709"/>
        <w:gridCol w:w="2335"/>
      </w:tblGrid>
      <w:tr w:rsidR="00C91D7B" w:rsidRPr="0024410A" w14:paraId="0D68E3E4" w14:textId="77777777" w:rsidTr="00C9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3C60A245" w14:textId="77777777" w:rsidR="00C91D7B" w:rsidRPr="0024410A" w:rsidRDefault="00C91D7B" w:rsidP="00C91D7B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sz w:val="20"/>
              </w:rPr>
              <w:lastRenderedPageBreak/>
              <w:t>阶段</w:t>
            </w:r>
            <w:proofErr w:type="spellEnd"/>
          </w:p>
        </w:tc>
        <w:tc>
          <w:tcPr>
            <w:tcW w:w="3034" w:type="pct"/>
            <w:vAlign w:val="center"/>
          </w:tcPr>
          <w:p w14:paraId="623E04D6" w14:textId="77777777" w:rsidR="00C91D7B" w:rsidRPr="0024410A" w:rsidRDefault="00C91D7B" w:rsidP="00C91D7B">
            <w:pPr>
              <w:spacing w:after="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sz w:val="20"/>
              </w:rPr>
              <w:t>具体动作</w:t>
            </w:r>
            <w:proofErr w:type="spellEnd"/>
          </w:p>
        </w:tc>
        <w:tc>
          <w:tcPr>
            <w:tcW w:w="1241" w:type="pct"/>
            <w:vAlign w:val="center"/>
          </w:tcPr>
          <w:p w14:paraId="004C626F" w14:textId="77777777" w:rsidR="00C91D7B" w:rsidRPr="0024410A" w:rsidRDefault="00C91D7B" w:rsidP="00C91D7B">
            <w:pPr>
              <w:spacing w:after="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sz w:val="20"/>
              </w:rPr>
              <w:t>我希望达到的效果</w:t>
            </w:r>
            <w:proofErr w:type="spellEnd"/>
          </w:p>
        </w:tc>
      </w:tr>
      <w:tr w:rsidR="00C91D7B" w:rsidRPr="0024410A" w14:paraId="5EF39CF1" w14:textId="77777777" w:rsidTr="00C91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0BFB51B6" w14:textId="77777777" w:rsidR="00C91D7B" w:rsidRPr="0024410A" w:rsidRDefault="00C91D7B" w:rsidP="00C91D7B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会前</w:t>
            </w:r>
            <w:proofErr w:type="spellEnd"/>
          </w:p>
        </w:tc>
        <w:tc>
          <w:tcPr>
            <w:tcW w:w="3034" w:type="pct"/>
            <w:vAlign w:val="center"/>
          </w:tcPr>
          <w:p w14:paraId="437A7795" w14:textId="5D5AA9C1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提前明确这次汇报的一句话结论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，同时根据对象准备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不同版本的表达重点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；如需</w:t>
            </w:r>
            <w:proofErr w:type="gramStart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约老师</w:t>
            </w:r>
            <w:proofErr w:type="gramEnd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汇报，至少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提前一天发送材料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，并预判可能被追问的问题</w:t>
            </w:r>
          </w:p>
        </w:tc>
        <w:tc>
          <w:tcPr>
            <w:tcW w:w="1241" w:type="pct"/>
            <w:vAlign w:val="center"/>
          </w:tcPr>
          <w:p w14:paraId="4C4A7191" w14:textId="6845EB24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减少临场发挥，让对方带着问题意识进入沟通</w:t>
            </w:r>
          </w:p>
        </w:tc>
      </w:tr>
      <w:tr w:rsidR="00C91D7B" w:rsidRPr="0024410A" w14:paraId="6963F5F4" w14:textId="77777777" w:rsidTr="00C91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42D8BE84" w14:textId="77777777" w:rsidR="00C91D7B" w:rsidRPr="0024410A" w:rsidRDefault="00C91D7B" w:rsidP="00C91D7B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会中</w:t>
            </w:r>
            <w:proofErr w:type="spellEnd"/>
          </w:p>
        </w:tc>
        <w:tc>
          <w:tcPr>
            <w:tcW w:w="3034" w:type="pct"/>
            <w:vAlign w:val="center"/>
          </w:tcPr>
          <w:p w14:paraId="10119630" w14:textId="7BD850C9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开头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先讲结论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再讲现状、价值、方案比较和请求事项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；控制页面信息量，优先展示关键图表和关键对比，而不是把全部材料都摊开</w:t>
            </w:r>
          </w:p>
        </w:tc>
        <w:tc>
          <w:tcPr>
            <w:tcW w:w="1241" w:type="pct"/>
            <w:vAlign w:val="center"/>
          </w:tcPr>
          <w:p w14:paraId="0DBB66D0" w14:textId="7A2F3D9B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提高有效信息密度，让老师更快抓住重点</w:t>
            </w:r>
          </w:p>
        </w:tc>
      </w:tr>
      <w:tr w:rsidR="00C91D7B" w:rsidRPr="0024410A" w14:paraId="0A4BF6C7" w14:textId="77777777" w:rsidTr="00C91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3ADF7AEA" w14:textId="77777777" w:rsidR="00C91D7B" w:rsidRPr="0024410A" w:rsidRDefault="00C91D7B" w:rsidP="00C91D7B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讨论</w:t>
            </w:r>
            <w:proofErr w:type="spellEnd"/>
          </w:p>
        </w:tc>
        <w:tc>
          <w:tcPr>
            <w:tcW w:w="3034" w:type="pct"/>
            <w:vAlign w:val="center"/>
          </w:tcPr>
          <w:p w14:paraId="2A7B44B7" w14:textId="64AA7F08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尽量不直接</w:t>
            </w:r>
            <w:proofErr w:type="gramStart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抛老师</w:t>
            </w:r>
            <w:proofErr w:type="gramEnd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我该怎么办，而是先给出</w:t>
            </w:r>
            <w:r w:rsidRPr="0024410A">
              <w:rPr>
                <w:rFonts w:ascii="Times New Roman" w:hAnsi="Times New Roman" w:cs="Times New Roman"/>
                <w:sz w:val="20"/>
                <w:lang w:eastAsia="zh-CN"/>
              </w:rPr>
              <w:t>2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个左右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可选路径、优缺点和我的倾向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，请老师帮助判断</w:t>
            </w:r>
          </w:p>
        </w:tc>
        <w:tc>
          <w:tcPr>
            <w:tcW w:w="1241" w:type="pct"/>
            <w:vAlign w:val="center"/>
          </w:tcPr>
          <w:p w14:paraId="5607F4EC" w14:textId="015B641D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把开放题转成判断题，提高反馈质量</w:t>
            </w:r>
          </w:p>
        </w:tc>
      </w:tr>
      <w:tr w:rsidR="00C91D7B" w:rsidRPr="0024410A" w14:paraId="778C19BA" w14:textId="77777777" w:rsidTr="00C91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1F46D922" w14:textId="77777777" w:rsidR="00C91D7B" w:rsidRPr="0024410A" w:rsidRDefault="00C91D7B" w:rsidP="00C91D7B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会后</w:t>
            </w:r>
            <w:proofErr w:type="spellEnd"/>
          </w:p>
        </w:tc>
        <w:tc>
          <w:tcPr>
            <w:tcW w:w="3034" w:type="pct"/>
            <w:vAlign w:val="center"/>
          </w:tcPr>
          <w:p w14:paraId="7C04A099" w14:textId="7F9F76B1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及时记录老师意见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，把反馈落实到下一版材料，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并主动跟进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，不把汇报当作一次性任务</w:t>
            </w:r>
          </w:p>
        </w:tc>
        <w:tc>
          <w:tcPr>
            <w:tcW w:w="1241" w:type="pct"/>
            <w:vAlign w:val="center"/>
          </w:tcPr>
          <w:p w14:paraId="58921713" w14:textId="2A1C694E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形成快速迭代闭环，避免形式主义</w:t>
            </w:r>
          </w:p>
        </w:tc>
      </w:tr>
      <w:tr w:rsidR="00C91D7B" w:rsidRPr="0024410A" w14:paraId="7B0667C8" w14:textId="77777777" w:rsidTr="00C91D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4" w:type="pct"/>
            <w:vAlign w:val="center"/>
          </w:tcPr>
          <w:p w14:paraId="54C3EF01" w14:textId="77777777" w:rsidR="00C91D7B" w:rsidRPr="0024410A" w:rsidRDefault="00C91D7B" w:rsidP="00C91D7B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平时</w:t>
            </w:r>
            <w:proofErr w:type="spellEnd"/>
          </w:p>
        </w:tc>
        <w:tc>
          <w:tcPr>
            <w:tcW w:w="3034" w:type="pct"/>
            <w:vAlign w:val="center"/>
          </w:tcPr>
          <w:p w14:paraId="7BB4CBB5" w14:textId="6ACB43C6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学习不再停留在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囤资料、</w:t>
            </w:r>
            <w:proofErr w:type="gramStart"/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学软件</w:t>
            </w:r>
            <w:proofErr w:type="gramEnd"/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和被动输入</w:t>
            </w: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，而是围绕</w:t>
            </w:r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输出任务推进，让汇报、项目和阶段目标倒</w:t>
            </w:r>
            <w:proofErr w:type="gramStart"/>
            <w:r w:rsidRPr="0024410A">
              <w:rPr>
                <w:rFonts w:ascii="Times New Roman" w:eastAsia="宋体" w:hAnsi="Times New Roman" w:cs="Times New Roman"/>
                <w:b/>
                <w:bCs/>
                <w:sz w:val="20"/>
                <w:lang w:eastAsia="zh-CN"/>
              </w:rPr>
              <w:t>逼学习</w:t>
            </w:r>
            <w:proofErr w:type="gramEnd"/>
          </w:p>
        </w:tc>
        <w:tc>
          <w:tcPr>
            <w:tcW w:w="1241" w:type="pct"/>
            <w:vAlign w:val="center"/>
          </w:tcPr>
          <w:p w14:paraId="61F7D07E" w14:textId="00F8FB3F" w:rsidR="00C91D7B" w:rsidRPr="0024410A" w:rsidRDefault="00C91D7B" w:rsidP="00143104">
            <w:pPr>
              <w:spacing w:after="0" w:line="281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把会汇报与会做事结合起来</w:t>
            </w:r>
          </w:p>
        </w:tc>
      </w:tr>
    </w:tbl>
    <w:p w14:paraId="11A43CF1" w14:textId="77777777" w:rsidR="00462CBB" w:rsidRPr="0024410A" w:rsidRDefault="00462CBB" w:rsidP="003D5EE6">
      <w:pPr>
        <w:spacing w:after="0"/>
        <w:rPr>
          <w:rFonts w:ascii="Times New Roman" w:hAnsi="Times New Roman" w:cs="Times New Roman"/>
          <w:lang w:eastAsia="zh-CN"/>
        </w:rPr>
      </w:pPr>
    </w:p>
    <w:p w14:paraId="64C2B168" w14:textId="79A20C68" w:rsidR="00462CBB" w:rsidRPr="0024410A" w:rsidRDefault="00462CBB" w:rsidP="009338E0">
      <w:pPr>
        <w:pStyle w:val="1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今后固定使用的个人汇报模板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075"/>
        <w:gridCol w:w="7331"/>
      </w:tblGrid>
      <w:tr w:rsidR="000F6B41" w:rsidRPr="0024410A" w14:paraId="1ACA0056" w14:textId="77777777" w:rsidTr="000F6B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63463B40" w14:textId="77777777" w:rsidR="000F6B41" w:rsidRPr="0024410A" w:rsidRDefault="000F6B41" w:rsidP="000F6B41">
            <w:pPr>
              <w:spacing w:after="0" w:line="264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sz w:val="20"/>
              </w:rPr>
              <w:t>模块</w:t>
            </w:r>
            <w:proofErr w:type="spellEnd"/>
          </w:p>
        </w:tc>
        <w:tc>
          <w:tcPr>
            <w:tcW w:w="3897" w:type="pct"/>
            <w:vAlign w:val="center"/>
          </w:tcPr>
          <w:p w14:paraId="185BF4C6" w14:textId="77777777" w:rsidR="000F6B41" w:rsidRPr="0024410A" w:rsidRDefault="000F6B41" w:rsidP="000F6B41">
            <w:pPr>
              <w:spacing w:after="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sz w:val="20"/>
              </w:rPr>
              <w:t>我要回答的问题</w:t>
            </w:r>
            <w:proofErr w:type="spellEnd"/>
          </w:p>
        </w:tc>
      </w:tr>
      <w:tr w:rsidR="000F6B41" w:rsidRPr="0024410A" w14:paraId="5647B451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527BA3C1" w14:textId="1BE11241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一句话结论</w:t>
            </w:r>
            <w:proofErr w:type="spellEnd"/>
          </w:p>
        </w:tc>
        <w:tc>
          <w:tcPr>
            <w:tcW w:w="3897" w:type="pct"/>
            <w:vAlign w:val="center"/>
          </w:tcPr>
          <w:p w14:paraId="6C460C03" w14:textId="437F0733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这次汇报</w:t>
            </w:r>
            <w:proofErr w:type="gramStart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最</w:t>
            </w:r>
            <w:proofErr w:type="gramEnd"/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核心的结论是什么，或者当前最需要老师判断的问题是什么</w:t>
            </w:r>
          </w:p>
        </w:tc>
      </w:tr>
      <w:tr w:rsidR="000F6B41" w:rsidRPr="0024410A" w14:paraId="494D80F6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17DD708E" w14:textId="4B8DD995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当前状态</w:t>
            </w:r>
            <w:proofErr w:type="spellEnd"/>
          </w:p>
        </w:tc>
        <w:tc>
          <w:tcPr>
            <w:tcW w:w="3897" w:type="pct"/>
            <w:vAlign w:val="center"/>
          </w:tcPr>
          <w:p w14:paraId="2533A4FF" w14:textId="7B43F642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别人已做到什么程度，我现在做到什么程度，当前卡点在哪里</w:t>
            </w:r>
          </w:p>
        </w:tc>
      </w:tr>
      <w:tr w:rsidR="000F6B41" w:rsidRPr="0024410A" w14:paraId="1A7241E0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3D592B4B" w14:textId="29E9D7CF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价值与意义</w:t>
            </w:r>
            <w:proofErr w:type="spellEnd"/>
          </w:p>
        </w:tc>
        <w:tc>
          <w:tcPr>
            <w:tcW w:w="3897" w:type="pct"/>
            <w:vAlign w:val="center"/>
          </w:tcPr>
          <w:p w14:paraId="20DEB27E" w14:textId="794B2DCC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这个问题为什么值得做，和真实场景、工程需求或应用目标的关系是什么</w:t>
            </w:r>
          </w:p>
        </w:tc>
      </w:tr>
      <w:tr w:rsidR="000F6B41" w:rsidRPr="0024410A" w14:paraId="31016EF3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2C55E766" w14:textId="2ECF80BE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方案比较</w:t>
            </w:r>
            <w:proofErr w:type="spellEnd"/>
          </w:p>
        </w:tc>
        <w:tc>
          <w:tcPr>
            <w:tcW w:w="3897" w:type="pct"/>
            <w:vAlign w:val="center"/>
          </w:tcPr>
          <w:p w14:paraId="769AF04B" w14:textId="5428D3A2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我现在主要有哪两条路径，各自优缺点是什么，我更倾向哪一条</w:t>
            </w:r>
          </w:p>
        </w:tc>
      </w:tr>
      <w:tr w:rsidR="000F6B41" w:rsidRPr="0024410A" w14:paraId="32BBE4CB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1F0A23F1" w14:textId="77AB3C30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支撑证据</w:t>
            </w:r>
            <w:proofErr w:type="spellEnd"/>
          </w:p>
        </w:tc>
        <w:tc>
          <w:tcPr>
            <w:tcW w:w="3897" w:type="pct"/>
            <w:vAlign w:val="center"/>
          </w:tcPr>
          <w:p w14:paraId="631188D9" w14:textId="3D4BD6AD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最能支撑判断的关键数据、对比结果或图表是什么</w:t>
            </w:r>
          </w:p>
        </w:tc>
      </w:tr>
      <w:tr w:rsidR="000F6B41" w:rsidRPr="0024410A" w14:paraId="04A86E8D" w14:textId="77777777" w:rsidTr="000F6B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" w:type="pct"/>
            <w:vAlign w:val="center"/>
          </w:tcPr>
          <w:p w14:paraId="6D45122A" w14:textId="69F99BB8" w:rsidR="000F6B41" w:rsidRPr="0024410A" w:rsidRDefault="000F6B41" w:rsidP="000F6B41">
            <w:pPr>
              <w:spacing w:after="0" w:line="281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4410A">
              <w:rPr>
                <w:rFonts w:ascii="Times New Roman" w:eastAsia="宋体" w:hAnsi="Times New Roman" w:cs="Times New Roman"/>
                <w:b w:val="0"/>
                <w:sz w:val="20"/>
              </w:rPr>
              <w:t>请求与下一步</w:t>
            </w:r>
            <w:proofErr w:type="spellEnd"/>
          </w:p>
        </w:tc>
        <w:tc>
          <w:tcPr>
            <w:tcW w:w="3897" w:type="pct"/>
            <w:vAlign w:val="center"/>
          </w:tcPr>
          <w:p w14:paraId="0DD6CDF8" w14:textId="2177891C" w:rsidR="000F6B41" w:rsidRPr="0024410A" w:rsidRDefault="000F6B41" w:rsidP="000F6B41">
            <w:pPr>
              <w:spacing w:after="0" w:line="281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24410A">
              <w:rPr>
                <w:rFonts w:ascii="Times New Roman" w:eastAsia="宋体" w:hAnsi="Times New Roman" w:cs="Times New Roman"/>
                <w:sz w:val="20"/>
                <w:lang w:eastAsia="zh-CN"/>
              </w:rPr>
              <w:t>我希望老师给什么反馈，我下一步准备怎么推进</w:t>
            </w:r>
          </w:p>
        </w:tc>
      </w:tr>
    </w:tbl>
    <w:p w14:paraId="24FCC0A4" w14:textId="77777777" w:rsidR="009338E0" w:rsidRPr="0024410A" w:rsidRDefault="009338E0" w:rsidP="00581F9B">
      <w:pPr>
        <w:pStyle w:val="a3"/>
        <w:ind w:firstLineChars="0" w:firstLine="0"/>
        <w:rPr>
          <w:rFonts w:ascii="Times New Roman" w:hAnsi="Times New Roman" w:cs="Times New Roman"/>
          <w:lang w:eastAsia="zh-CN"/>
        </w:rPr>
      </w:pPr>
    </w:p>
    <w:p w14:paraId="3F40FAAC" w14:textId="6722DAB6" w:rsidR="00462CBB" w:rsidRPr="0024410A" w:rsidRDefault="00581F9B" w:rsidP="009338E0">
      <w:pPr>
        <w:pStyle w:val="1"/>
        <w:rPr>
          <w:rFonts w:ascii="Times New Roman" w:hAnsi="Times New Roman" w:cs="Times New Roman"/>
        </w:rPr>
      </w:pPr>
      <w:r w:rsidRPr="0024410A">
        <w:rPr>
          <w:rFonts w:ascii="Times New Roman" w:hAnsi="Times New Roman" w:cs="Times New Roman"/>
          <w:lang w:eastAsia="zh-CN"/>
        </w:rPr>
        <w:t>结语</w:t>
      </w:r>
    </w:p>
    <w:p w14:paraId="5DCADC90" w14:textId="148276DE" w:rsidR="00462CBB" w:rsidRPr="0024410A" w:rsidRDefault="00581F9B" w:rsidP="00581F9B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通过这次复盘，我意识到自己过去最大的问题并不只是表达不够好，而是经常没有先把问题想清楚、没有把信息组织</w:t>
      </w:r>
      <w:proofErr w:type="gramStart"/>
      <w:r w:rsidRPr="0024410A">
        <w:rPr>
          <w:rFonts w:ascii="Times New Roman" w:hAnsi="Times New Roman" w:cs="Times New Roman"/>
          <w:lang w:eastAsia="zh-CN"/>
        </w:rPr>
        <w:t>成对方</w:t>
      </w:r>
      <w:proofErr w:type="gramEnd"/>
      <w:r w:rsidRPr="0024410A">
        <w:rPr>
          <w:rFonts w:ascii="Times New Roman" w:hAnsi="Times New Roman" w:cs="Times New Roman"/>
          <w:lang w:eastAsia="zh-CN"/>
        </w:rPr>
        <w:t>可以快速判断的形式。后续我会把高效汇报当成一种长期工作习惯：先想清楚，再去表达；先形成判断，再去请教；先围绕输出组织学习，再去补充知识。只有这样，汇报方式的改变才会真正推动我的学习和科研方式一起改变</w:t>
      </w:r>
      <w:r w:rsidR="00462CBB" w:rsidRPr="0024410A">
        <w:rPr>
          <w:rFonts w:ascii="Times New Roman" w:hAnsi="Times New Roman" w:cs="Times New Roman"/>
          <w:lang w:eastAsia="zh-CN"/>
        </w:rPr>
        <w:t>。</w:t>
      </w:r>
    </w:p>
    <w:p w14:paraId="43049C97" w14:textId="7FDF5833" w:rsidR="00077A9D" w:rsidRPr="0024410A" w:rsidRDefault="00077A9D" w:rsidP="00077A9D">
      <w:pPr>
        <w:pStyle w:val="1"/>
        <w:rPr>
          <w:rFonts w:ascii="Times New Roman" w:hAnsi="Times New Roman" w:cs="Times New Roman"/>
          <w:lang w:eastAsia="zh-CN"/>
        </w:rPr>
      </w:pPr>
      <w:r w:rsidRPr="0024410A">
        <w:rPr>
          <w:rFonts w:ascii="Times New Roman" w:hAnsi="Times New Roman" w:cs="Times New Roman"/>
          <w:lang w:eastAsia="zh-CN"/>
        </w:rPr>
        <w:t>附录</w:t>
      </w:r>
    </w:p>
    <w:p w14:paraId="6A47F05D" w14:textId="77777777" w:rsidR="00077A9D" w:rsidRPr="00077A9D" w:rsidRDefault="00077A9D" w:rsidP="00077A9D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077A9D">
        <w:rPr>
          <w:rFonts w:ascii="Times New Roman" w:hAnsi="Times New Roman" w:cs="Times New Roman"/>
          <w:lang w:eastAsia="zh-CN"/>
        </w:rPr>
        <w:t>通过这次学习，我对高效汇报和学习方法有了更清晰的认识。我理解，</w:t>
      </w:r>
      <w:r w:rsidRPr="00077A9D">
        <w:rPr>
          <w:rFonts w:ascii="Times New Roman" w:hAnsi="Times New Roman" w:cs="Times New Roman"/>
          <w:b/>
          <w:bCs/>
          <w:lang w:eastAsia="zh-CN"/>
        </w:rPr>
        <w:t>金字塔原理更适合用于向老师、导师和评审汇报</w:t>
      </w:r>
      <w:r w:rsidRPr="00077A9D">
        <w:rPr>
          <w:rFonts w:ascii="Times New Roman" w:hAnsi="Times New Roman" w:cs="Times New Roman"/>
          <w:lang w:eastAsia="zh-CN"/>
        </w:rPr>
        <w:t>。它的核心不是按时间顺序把自己做过的事情从头到尾讲一遍，而是先把最重要的判断和结论说清楚，再说明支撑这个结论的理由，最后补充数据、过程和细节。这样做的好处是，老师可以在最短时间内抓住重点，快速判断我的工作有没有价值、目前推进到了哪里、下一步需要解决什么问题。对我来说，这意味着以后向老师汇报时，</w:t>
      </w:r>
      <w:proofErr w:type="gramStart"/>
      <w:r w:rsidRPr="00077A9D">
        <w:rPr>
          <w:rFonts w:ascii="Times New Roman" w:hAnsi="Times New Roman" w:cs="Times New Roman"/>
          <w:lang w:eastAsia="zh-CN"/>
        </w:rPr>
        <w:t>不能再只停留</w:t>
      </w:r>
      <w:proofErr w:type="gramEnd"/>
      <w:r w:rsidRPr="00077A9D">
        <w:rPr>
          <w:rFonts w:ascii="Times New Roman" w:hAnsi="Times New Roman" w:cs="Times New Roman"/>
          <w:lang w:eastAsia="zh-CN"/>
        </w:rPr>
        <w:t>在</w:t>
      </w:r>
      <w:r w:rsidRPr="00077A9D">
        <w:rPr>
          <w:rFonts w:ascii="Times New Roman" w:hAnsi="Times New Roman" w:cs="Times New Roman"/>
          <w:lang w:eastAsia="zh-CN"/>
        </w:rPr>
        <w:t>“</w:t>
      </w:r>
      <w:r w:rsidRPr="0024410A">
        <w:rPr>
          <w:rFonts w:ascii="Times New Roman" w:hAnsi="Times New Roman" w:cs="Times New Roman"/>
          <w:lang w:eastAsia="zh-CN"/>
        </w:rPr>
        <w:t>、</w:t>
      </w:r>
      <w:r w:rsidRPr="00077A9D">
        <w:rPr>
          <w:rFonts w:ascii="Times New Roman" w:hAnsi="Times New Roman" w:cs="Times New Roman"/>
          <w:lang w:eastAsia="zh-CN"/>
        </w:rPr>
        <w:t>我</w:t>
      </w:r>
      <w:r w:rsidRPr="00077A9D">
        <w:rPr>
          <w:rFonts w:ascii="Times New Roman" w:hAnsi="Times New Roman" w:cs="Times New Roman"/>
          <w:lang w:eastAsia="zh-CN"/>
        </w:rPr>
        <w:lastRenderedPageBreak/>
        <w:t>做了什么，而要先回答我现在的核心结论是什么、相比已有工作推进了什么、还存在哪个需要老师判断的关键问题。这样的汇报方式更符合老师强调的提供有效信息、减少不确定性、少给开放题、多给判断题的要求。</w:t>
      </w:r>
    </w:p>
    <w:p w14:paraId="64DD1592" w14:textId="77777777" w:rsidR="00077A9D" w:rsidRPr="00077A9D" w:rsidRDefault="00077A9D" w:rsidP="00077A9D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077A9D">
        <w:rPr>
          <w:rFonts w:ascii="Times New Roman" w:hAnsi="Times New Roman" w:cs="Times New Roman"/>
          <w:lang w:eastAsia="zh-CN"/>
        </w:rPr>
        <w:t>相比之下，</w:t>
      </w:r>
      <w:r w:rsidRPr="00077A9D">
        <w:rPr>
          <w:rFonts w:ascii="Times New Roman" w:hAnsi="Times New Roman" w:cs="Times New Roman"/>
          <w:b/>
          <w:bCs/>
          <w:lang w:eastAsia="zh-CN"/>
        </w:rPr>
        <w:t>在向其他老师、同学、合作对象或者不熟悉我课题的人沟通时，更适合采用情景化表达</w:t>
      </w:r>
      <w:r w:rsidRPr="00077A9D">
        <w:rPr>
          <w:rFonts w:ascii="Times New Roman" w:hAnsi="Times New Roman" w:cs="Times New Roman"/>
          <w:lang w:eastAsia="zh-CN"/>
        </w:rPr>
        <w:t>。我理解这种方式的重点，不是急着抛出结论，而是先让对方进入同一个背景中，知道现在讨论的情景是什么，当前出现了什么变化或问题，为什么这件事值得讨论，最后再给出我的回答和方案。这样可以帮助对方更快理解我为什么要做这件事，也更容易形成有效交流。与此同时，我也想把自己日常沟通的表达顺序进一步固定下来，形成一个便于执行的习惯。对我来说，可以把它概括成：先说明当前要解决的</w:t>
      </w:r>
      <w:r w:rsidRPr="00077A9D">
        <w:rPr>
          <w:rFonts w:ascii="Times New Roman" w:hAnsi="Times New Roman" w:cs="Times New Roman"/>
          <w:b/>
          <w:bCs/>
          <w:lang w:eastAsia="zh-CN"/>
        </w:rPr>
        <w:t>目标或需求</w:t>
      </w:r>
      <w:r w:rsidRPr="00077A9D">
        <w:rPr>
          <w:rFonts w:ascii="Times New Roman" w:hAnsi="Times New Roman" w:cs="Times New Roman"/>
          <w:lang w:eastAsia="zh-CN"/>
        </w:rPr>
        <w:t>，再交代必要的</w:t>
      </w:r>
      <w:r w:rsidRPr="00077A9D">
        <w:rPr>
          <w:rFonts w:ascii="Times New Roman" w:hAnsi="Times New Roman" w:cs="Times New Roman"/>
          <w:b/>
          <w:bCs/>
          <w:lang w:eastAsia="zh-CN"/>
        </w:rPr>
        <w:t>背景和约束</w:t>
      </w:r>
      <w:r w:rsidRPr="00077A9D">
        <w:rPr>
          <w:rFonts w:ascii="Times New Roman" w:hAnsi="Times New Roman" w:cs="Times New Roman"/>
          <w:lang w:eastAsia="zh-CN"/>
        </w:rPr>
        <w:t>，然后提出我的</w:t>
      </w:r>
      <w:r w:rsidRPr="00077A9D">
        <w:rPr>
          <w:rFonts w:ascii="Times New Roman" w:hAnsi="Times New Roman" w:cs="Times New Roman"/>
          <w:b/>
          <w:bCs/>
          <w:lang w:eastAsia="zh-CN"/>
        </w:rPr>
        <w:t>判断、方案或选择</w:t>
      </w:r>
      <w:r w:rsidRPr="00077A9D">
        <w:rPr>
          <w:rFonts w:ascii="Times New Roman" w:hAnsi="Times New Roman" w:cs="Times New Roman"/>
          <w:lang w:eastAsia="zh-CN"/>
        </w:rPr>
        <w:t>，最后明确下一步的</w:t>
      </w:r>
      <w:r w:rsidRPr="00077A9D">
        <w:rPr>
          <w:rFonts w:ascii="Times New Roman" w:hAnsi="Times New Roman" w:cs="Times New Roman"/>
          <w:b/>
          <w:bCs/>
          <w:lang w:eastAsia="zh-CN"/>
        </w:rPr>
        <w:t>行动安排和需要的支持</w:t>
      </w:r>
      <w:r w:rsidRPr="00077A9D">
        <w:rPr>
          <w:rFonts w:ascii="Times New Roman" w:hAnsi="Times New Roman" w:cs="Times New Roman"/>
          <w:lang w:eastAsia="zh-CN"/>
        </w:rPr>
        <w:t>。这样无论是日常请教、阶段汇报还是跨组交流，都能让表达更有条理，不至于想到哪讲到哪。</w:t>
      </w:r>
    </w:p>
    <w:p w14:paraId="10917090" w14:textId="77777777" w:rsidR="00077A9D" w:rsidRPr="00077A9D" w:rsidRDefault="00077A9D" w:rsidP="00077A9D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077A9D">
        <w:rPr>
          <w:rFonts w:ascii="Times New Roman" w:hAnsi="Times New Roman" w:cs="Times New Roman"/>
          <w:lang w:eastAsia="zh-CN"/>
        </w:rPr>
        <w:t>除了汇报方式，我也更加认同</w:t>
      </w:r>
      <w:r w:rsidRPr="00077A9D">
        <w:rPr>
          <w:rFonts w:ascii="Times New Roman" w:hAnsi="Times New Roman" w:cs="Times New Roman"/>
          <w:b/>
          <w:bCs/>
          <w:lang w:eastAsia="zh-CN"/>
        </w:rPr>
        <w:t>费曼学习法</w:t>
      </w:r>
      <w:r w:rsidRPr="00077A9D">
        <w:rPr>
          <w:rFonts w:ascii="Times New Roman" w:hAnsi="Times New Roman" w:cs="Times New Roman"/>
          <w:lang w:eastAsia="zh-CN"/>
        </w:rPr>
        <w:t>的价值。费曼学习法对我最大的启发，不是单纯把知识记住，而是要把学到的东西真正讲明白。只有当我能够用简单、清楚、接地气的话把一个概念讲给别人听，说明我才真正理解了它；如果讲不清楚，往往说明我其实只是在记术语、记流程，并没有真正掌握。以后我在学习论文、方法和专业知识时，不能再停留在看过、记过、收藏过的层面，而要通过复述、讲解和输出去检验自己是否真的理解。对我来说，这也和老师强调的一致：学习不是为了堆积资料，而是为了服务当前目标，最终转化为自己的判断、表达和工作推进能力。</w:t>
      </w:r>
    </w:p>
    <w:p w14:paraId="3697F4B8" w14:textId="77777777" w:rsidR="00077A9D" w:rsidRPr="00077A9D" w:rsidRDefault="00077A9D" w:rsidP="00077A9D">
      <w:pPr>
        <w:pStyle w:val="a3"/>
        <w:ind w:firstLine="440"/>
        <w:rPr>
          <w:rFonts w:ascii="Times New Roman" w:hAnsi="Times New Roman" w:cs="Times New Roman"/>
          <w:lang w:eastAsia="zh-CN"/>
        </w:rPr>
      </w:pPr>
      <w:r w:rsidRPr="00077A9D">
        <w:rPr>
          <w:rFonts w:ascii="Times New Roman" w:hAnsi="Times New Roman" w:cs="Times New Roman"/>
          <w:lang w:eastAsia="zh-CN"/>
        </w:rPr>
        <w:t>因此，在今后的学习和汇报中，我会有意识地区分对象并选择合适的方法：</w:t>
      </w:r>
      <w:r w:rsidRPr="00077A9D">
        <w:rPr>
          <w:rFonts w:ascii="Times New Roman" w:hAnsi="Times New Roman" w:cs="Times New Roman"/>
          <w:b/>
          <w:bCs/>
          <w:lang w:eastAsia="zh-CN"/>
        </w:rPr>
        <w:t>向老师汇报时，以金字塔原理为主，强调结论先行、逻辑递进和判断导向；向其他人沟通时，以情景</w:t>
      </w:r>
      <w:proofErr w:type="gramStart"/>
      <w:r w:rsidRPr="00077A9D">
        <w:rPr>
          <w:rFonts w:ascii="Times New Roman" w:hAnsi="Times New Roman" w:cs="Times New Roman"/>
          <w:b/>
          <w:bCs/>
          <w:lang w:eastAsia="zh-CN"/>
        </w:rPr>
        <w:t>化表达</w:t>
      </w:r>
      <w:proofErr w:type="gramEnd"/>
      <w:r w:rsidRPr="00077A9D">
        <w:rPr>
          <w:rFonts w:ascii="Times New Roman" w:hAnsi="Times New Roman" w:cs="Times New Roman"/>
          <w:b/>
          <w:bCs/>
          <w:lang w:eastAsia="zh-CN"/>
        </w:rPr>
        <w:t>为主，先建立背景，再说明问题和行动；在日常学习中，则用费</w:t>
      </w:r>
      <w:proofErr w:type="gramStart"/>
      <w:r w:rsidRPr="00077A9D">
        <w:rPr>
          <w:rFonts w:ascii="Times New Roman" w:hAnsi="Times New Roman" w:cs="Times New Roman"/>
          <w:b/>
          <w:bCs/>
          <w:lang w:eastAsia="zh-CN"/>
        </w:rPr>
        <w:t>曼</w:t>
      </w:r>
      <w:proofErr w:type="gramEnd"/>
      <w:r w:rsidRPr="00077A9D">
        <w:rPr>
          <w:rFonts w:ascii="Times New Roman" w:hAnsi="Times New Roman" w:cs="Times New Roman"/>
          <w:b/>
          <w:bCs/>
          <w:lang w:eastAsia="zh-CN"/>
        </w:rPr>
        <w:t>学习法检验自己是否真正理解，尽量把输入转化为输出，把知识转化为表达和解决问题的能力。</w:t>
      </w:r>
      <w:r w:rsidRPr="00077A9D">
        <w:rPr>
          <w:rFonts w:ascii="Times New Roman" w:hAnsi="Times New Roman" w:cs="Times New Roman"/>
          <w:lang w:eastAsia="zh-CN"/>
        </w:rPr>
        <w:t>我希望通过这样的改变，不只是把汇报讲得更顺，而是真正提升自己的思考质量、沟通效率和工作推进能力。</w:t>
      </w:r>
    </w:p>
    <w:p w14:paraId="48BBDE32" w14:textId="77777777" w:rsidR="00077A9D" w:rsidRPr="0024410A" w:rsidRDefault="00077A9D" w:rsidP="00077A9D">
      <w:pPr>
        <w:rPr>
          <w:rFonts w:ascii="Times New Roman" w:eastAsiaTheme="minorEastAsia" w:hAnsi="Times New Roman" w:cs="Times New Roman"/>
          <w:lang w:eastAsia="zh-CN"/>
        </w:rPr>
      </w:pPr>
    </w:p>
    <w:p w14:paraId="39AEFEFE" w14:textId="44DDC41D" w:rsidR="00A25B0C" w:rsidRPr="0024410A" w:rsidRDefault="00A25B0C" w:rsidP="003D5EE6">
      <w:pPr>
        <w:spacing w:after="0"/>
        <w:rPr>
          <w:rFonts w:ascii="Times New Roman" w:eastAsiaTheme="minorEastAsia" w:hAnsi="Times New Roman" w:cs="Times New Roman"/>
          <w:lang w:eastAsia="zh-CN"/>
        </w:rPr>
      </w:pPr>
    </w:p>
    <w:sectPr w:rsidR="00A25B0C" w:rsidRPr="0024410A" w:rsidSect="00462CBB">
      <w:pgSz w:w="12240" w:h="15840"/>
      <w:pgMar w:top="1247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D9AE7" w14:textId="77777777" w:rsidR="001F3DE0" w:rsidRDefault="001F3DE0" w:rsidP="000B6F05">
      <w:r>
        <w:separator/>
      </w:r>
    </w:p>
  </w:endnote>
  <w:endnote w:type="continuationSeparator" w:id="0">
    <w:p w14:paraId="53692938" w14:textId="77777777" w:rsidR="001F3DE0" w:rsidRDefault="001F3DE0" w:rsidP="000B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D7CAD" w14:textId="77777777" w:rsidR="001F3DE0" w:rsidRDefault="001F3DE0" w:rsidP="000B6F05">
      <w:r>
        <w:separator/>
      </w:r>
    </w:p>
  </w:footnote>
  <w:footnote w:type="continuationSeparator" w:id="0">
    <w:p w14:paraId="5731B15B" w14:textId="77777777" w:rsidR="001F3DE0" w:rsidRDefault="001F3DE0" w:rsidP="000B6F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44BC2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690BBC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0E262F5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57E087F2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28898B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198D76A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040FFC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E1AE35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A29B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84A0F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A42397"/>
    <w:multiLevelType w:val="hybridMultilevel"/>
    <w:tmpl w:val="136692CE"/>
    <w:lvl w:ilvl="0" w:tplc="F942EA3E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45D0D02"/>
    <w:multiLevelType w:val="hybridMultilevel"/>
    <w:tmpl w:val="53485B46"/>
    <w:lvl w:ilvl="0" w:tplc="B5DC268A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B3F2002"/>
    <w:multiLevelType w:val="hybridMultilevel"/>
    <w:tmpl w:val="443E672A"/>
    <w:lvl w:ilvl="0" w:tplc="60AE4A1A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C4B5B0B"/>
    <w:multiLevelType w:val="hybridMultilevel"/>
    <w:tmpl w:val="D46AA294"/>
    <w:lvl w:ilvl="0" w:tplc="57920FA0">
      <w:start w:val="1"/>
      <w:numFmt w:val="decimal"/>
      <w:lvlText w:val="%1."/>
      <w:lvlJc w:val="left"/>
      <w:pPr>
        <w:ind w:left="802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4" w15:restartNumberingAfterBreak="0">
    <w:nsid w:val="10AC4E84"/>
    <w:multiLevelType w:val="multilevel"/>
    <w:tmpl w:val="C1B6DFEE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仿宋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ascii="Times New Roman" w:eastAsia="仿宋" w:hAnsi="Times New Roman" w:hint="default"/>
        <w:b/>
        <w:i w:val="0"/>
        <w:sz w:val="24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仿宋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14F70C72"/>
    <w:multiLevelType w:val="hybridMultilevel"/>
    <w:tmpl w:val="627A648C"/>
    <w:lvl w:ilvl="0" w:tplc="2B84E59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DC844AF"/>
    <w:multiLevelType w:val="multilevel"/>
    <w:tmpl w:val="5F7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0F0A43"/>
    <w:multiLevelType w:val="multilevel"/>
    <w:tmpl w:val="AE8A6CD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560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326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5E076C68"/>
    <w:multiLevelType w:val="multilevel"/>
    <w:tmpl w:val="610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37916"/>
    <w:multiLevelType w:val="hybridMultilevel"/>
    <w:tmpl w:val="35BAA3AA"/>
    <w:lvl w:ilvl="0" w:tplc="A4E2FD3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06C354D"/>
    <w:multiLevelType w:val="multilevel"/>
    <w:tmpl w:val="EF3E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BA5007"/>
    <w:multiLevelType w:val="hybridMultilevel"/>
    <w:tmpl w:val="EF506F9C"/>
    <w:lvl w:ilvl="0" w:tplc="9C9800BE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159670">
    <w:abstractNumId w:val="8"/>
  </w:num>
  <w:num w:numId="2" w16cid:durableId="1118256864">
    <w:abstractNumId w:val="3"/>
  </w:num>
  <w:num w:numId="3" w16cid:durableId="2137796487">
    <w:abstractNumId w:val="2"/>
  </w:num>
  <w:num w:numId="4" w16cid:durableId="1107966806">
    <w:abstractNumId w:val="1"/>
  </w:num>
  <w:num w:numId="5" w16cid:durableId="345790252">
    <w:abstractNumId w:val="0"/>
  </w:num>
  <w:num w:numId="6" w16cid:durableId="307907724">
    <w:abstractNumId w:val="9"/>
  </w:num>
  <w:num w:numId="7" w16cid:durableId="970332108">
    <w:abstractNumId w:val="7"/>
  </w:num>
  <w:num w:numId="8" w16cid:durableId="184172929">
    <w:abstractNumId w:val="6"/>
  </w:num>
  <w:num w:numId="9" w16cid:durableId="2022276321">
    <w:abstractNumId w:val="5"/>
  </w:num>
  <w:num w:numId="10" w16cid:durableId="933827287">
    <w:abstractNumId w:val="4"/>
  </w:num>
  <w:num w:numId="11" w16cid:durableId="1154757901">
    <w:abstractNumId w:val="15"/>
  </w:num>
  <w:num w:numId="12" w16cid:durableId="202063617">
    <w:abstractNumId w:val="11"/>
  </w:num>
  <w:num w:numId="13" w16cid:durableId="1675109102">
    <w:abstractNumId w:val="10"/>
  </w:num>
  <w:num w:numId="14" w16cid:durableId="1456871369">
    <w:abstractNumId w:val="19"/>
  </w:num>
  <w:num w:numId="15" w16cid:durableId="1471631063">
    <w:abstractNumId w:val="12"/>
  </w:num>
  <w:num w:numId="16" w16cid:durableId="708988708">
    <w:abstractNumId w:val="21"/>
  </w:num>
  <w:num w:numId="17" w16cid:durableId="796683451">
    <w:abstractNumId w:val="21"/>
  </w:num>
  <w:num w:numId="18" w16cid:durableId="114254230">
    <w:abstractNumId w:val="21"/>
  </w:num>
  <w:num w:numId="19" w16cid:durableId="1822228994">
    <w:abstractNumId w:val="14"/>
  </w:num>
  <w:num w:numId="20" w16cid:durableId="531264089">
    <w:abstractNumId w:val="14"/>
  </w:num>
  <w:num w:numId="21" w16cid:durableId="1863669492">
    <w:abstractNumId w:val="14"/>
  </w:num>
  <w:num w:numId="22" w16cid:durableId="107969090">
    <w:abstractNumId w:val="17"/>
  </w:num>
  <w:num w:numId="23" w16cid:durableId="1451781532">
    <w:abstractNumId w:val="17"/>
  </w:num>
  <w:num w:numId="24" w16cid:durableId="444614797">
    <w:abstractNumId w:val="17"/>
  </w:num>
  <w:num w:numId="25" w16cid:durableId="1282224257">
    <w:abstractNumId w:val="17"/>
  </w:num>
  <w:num w:numId="26" w16cid:durableId="834347143">
    <w:abstractNumId w:val="17"/>
  </w:num>
  <w:num w:numId="27" w16cid:durableId="1390809166">
    <w:abstractNumId w:val="17"/>
  </w:num>
  <w:num w:numId="28" w16cid:durableId="1227491180">
    <w:abstractNumId w:val="17"/>
  </w:num>
  <w:num w:numId="29" w16cid:durableId="847059841">
    <w:abstractNumId w:val="17"/>
  </w:num>
  <w:num w:numId="30" w16cid:durableId="324170951">
    <w:abstractNumId w:val="16"/>
  </w:num>
  <w:num w:numId="31" w16cid:durableId="1639531815">
    <w:abstractNumId w:val="18"/>
  </w:num>
  <w:num w:numId="32" w16cid:durableId="1271813331">
    <w:abstractNumId w:val="20"/>
  </w:num>
  <w:num w:numId="33" w16cid:durableId="13262801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caeaca,#cae9f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BB"/>
    <w:rsid w:val="00001403"/>
    <w:rsid w:val="00004FD1"/>
    <w:rsid w:val="00005581"/>
    <w:rsid w:val="000067C5"/>
    <w:rsid w:val="00014E88"/>
    <w:rsid w:val="00017C2E"/>
    <w:rsid w:val="000216CF"/>
    <w:rsid w:val="00030BDC"/>
    <w:rsid w:val="00041BEC"/>
    <w:rsid w:val="00044F4C"/>
    <w:rsid w:val="0005144A"/>
    <w:rsid w:val="000528ED"/>
    <w:rsid w:val="00055B0A"/>
    <w:rsid w:val="00072163"/>
    <w:rsid w:val="00075DDF"/>
    <w:rsid w:val="00077A9D"/>
    <w:rsid w:val="00080E97"/>
    <w:rsid w:val="00083D76"/>
    <w:rsid w:val="00094046"/>
    <w:rsid w:val="00096CCC"/>
    <w:rsid w:val="00097FE3"/>
    <w:rsid w:val="000A4E56"/>
    <w:rsid w:val="000B2EE1"/>
    <w:rsid w:val="000B3BB8"/>
    <w:rsid w:val="000B6F05"/>
    <w:rsid w:val="000C1C21"/>
    <w:rsid w:val="000C1FD1"/>
    <w:rsid w:val="000C37E2"/>
    <w:rsid w:val="000C6939"/>
    <w:rsid w:val="000D0C26"/>
    <w:rsid w:val="000D75FA"/>
    <w:rsid w:val="000E58E2"/>
    <w:rsid w:val="000F2DE1"/>
    <w:rsid w:val="000F3503"/>
    <w:rsid w:val="000F4A07"/>
    <w:rsid w:val="000F6B41"/>
    <w:rsid w:val="001013E9"/>
    <w:rsid w:val="001027A3"/>
    <w:rsid w:val="001029CD"/>
    <w:rsid w:val="00103EC5"/>
    <w:rsid w:val="00115A78"/>
    <w:rsid w:val="001201AC"/>
    <w:rsid w:val="0012598A"/>
    <w:rsid w:val="00134DF4"/>
    <w:rsid w:val="0014081D"/>
    <w:rsid w:val="001413D6"/>
    <w:rsid w:val="00141660"/>
    <w:rsid w:val="00143104"/>
    <w:rsid w:val="0014433D"/>
    <w:rsid w:val="00146853"/>
    <w:rsid w:val="001502AE"/>
    <w:rsid w:val="00153C82"/>
    <w:rsid w:val="00157590"/>
    <w:rsid w:val="0016130F"/>
    <w:rsid w:val="00161390"/>
    <w:rsid w:val="00161F24"/>
    <w:rsid w:val="001645AC"/>
    <w:rsid w:val="001652BF"/>
    <w:rsid w:val="00165456"/>
    <w:rsid w:val="00166FC4"/>
    <w:rsid w:val="001816E5"/>
    <w:rsid w:val="00185CBC"/>
    <w:rsid w:val="001861A4"/>
    <w:rsid w:val="001864DB"/>
    <w:rsid w:val="00186653"/>
    <w:rsid w:val="001906E8"/>
    <w:rsid w:val="001B2A05"/>
    <w:rsid w:val="001B3011"/>
    <w:rsid w:val="001B32F5"/>
    <w:rsid w:val="001B5F01"/>
    <w:rsid w:val="001B75C0"/>
    <w:rsid w:val="001E1C76"/>
    <w:rsid w:val="001E1D08"/>
    <w:rsid w:val="001E4C81"/>
    <w:rsid w:val="001E608E"/>
    <w:rsid w:val="001F3DE0"/>
    <w:rsid w:val="001F562C"/>
    <w:rsid w:val="001F7697"/>
    <w:rsid w:val="00200A39"/>
    <w:rsid w:val="002050FB"/>
    <w:rsid w:val="002059F7"/>
    <w:rsid w:val="0020771A"/>
    <w:rsid w:val="00211D74"/>
    <w:rsid w:val="00216E42"/>
    <w:rsid w:val="00217E47"/>
    <w:rsid w:val="002207CC"/>
    <w:rsid w:val="00221900"/>
    <w:rsid w:val="00223869"/>
    <w:rsid w:val="00224AC4"/>
    <w:rsid w:val="00226414"/>
    <w:rsid w:val="0023087F"/>
    <w:rsid w:val="00233E90"/>
    <w:rsid w:val="00235219"/>
    <w:rsid w:val="0023537B"/>
    <w:rsid w:val="0024410A"/>
    <w:rsid w:val="00251BE6"/>
    <w:rsid w:val="00255BD3"/>
    <w:rsid w:val="00256BFF"/>
    <w:rsid w:val="0025711B"/>
    <w:rsid w:val="00257269"/>
    <w:rsid w:val="00257AEF"/>
    <w:rsid w:val="00263BB6"/>
    <w:rsid w:val="00281A06"/>
    <w:rsid w:val="00284AC9"/>
    <w:rsid w:val="00286929"/>
    <w:rsid w:val="002960C8"/>
    <w:rsid w:val="00297134"/>
    <w:rsid w:val="00297399"/>
    <w:rsid w:val="002A7C42"/>
    <w:rsid w:val="002B4A62"/>
    <w:rsid w:val="002B695D"/>
    <w:rsid w:val="002C4EE4"/>
    <w:rsid w:val="002C5152"/>
    <w:rsid w:val="002E0367"/>
    <w:rsid w:val="002E087A"/>
    <w:rsid w:val="002E106F"/>
    <w:rsid w:val="002E4B14"/>
    <w:rsid w:val="002F0603"/>
    <w:rsid w:val="002F2FFB"/>
    <w:rsid w:val="003037DA"/>
    <w:rsid w:val="0030568A"/>
    <w:rsid w:val="003112A7"/>
    <w:rsid w:val="00312613"/>
    <w:rsid w:val="003127EA"/>
    <w:rsid w:val="0032104C"/>
    <w:rsid w:val="003262A4"/>
    <w:rsid w:val="00330CE8"/>
    <w:rsid w:val="00340D04"/>
    <w:rsid w:val="00342B5F"/>
    <w:rsid w:val="003432D2"/>
    <w:rsid w:val="00351271"/>
    <w:rsid w:val="003515FE"/>
    <w:rsid w:val="00352D4F"/>
    <w:rsid w:val="003540FD"/>
    <w:rsid w:val="00356441"/>
    <w:rsid w:val="00366651"/>
    <w:rsid w:val="00367FE9"/>
    <w:rsid w:val="003749E1"/>
    <w:rsid w:val="00374C4A"/>
    <w:rsid w:val="00381C03"/>
    <w:rsid w:val="00382817"/>
    <w:rsid w:val="00387878"/>
    <w:rsid w:val="00387E9F"/>
    <w:rsid w:val="0039494D"/>
    <w:rsid w:val="00395BFD"/>
    <w:rsid w:val="00397C0E"/>
    <w:rsid w:val="003A59F7"/>
    <w:rsid w:val="003B32E8"/>
    <w:rsid w:val="003B71D3"/>
    <w:rsid w:val="003B76D8"/>
    <w:rsid w:val="003C36B0"/>
    <w:rsid w:val="003C4A11"/>
    <w:rsid w:val="003C723A"/>
    <w:rsid w:val="003D4AC6"/>
    <w:rsid w:val="003D5EE6"/>
    <w:rsid w:val="003D7BB4"/>
    <w:rsid w:val="003F060B"/>
    <w:rsid w:val="003F3183"/>
    <w:rsid w:val="003F3955"/>
    <w:rsid w:val="003F445E"/>
    <w:rsid w:val="00401389"/>
    <w:rsid w:val="00410482"/>
    <w:rsid w:val="00421799"/>
    <w:rsid w:val="004267ED"/>
    <w:rsid w:val="00432F7F"/>
    <w:rsid w:val="004330BE"/>
    <w:rsid w:val="00435B10"/>
    <w:rsid w:val="00437865"/>
    <w:rsid w:val="0044666D"/>
    <w:rsid w:val="0045304E"/>
    <w:rsid w:val="0045659C"/>
    <w:rsid w:val="0046169F"/>
    <w:rsid w:val="00462CBB"/>
    <w:rsid w:val="00463E9F"/>
    <w:rsid w:val="00466704"/>
    <w:rsid w:val="00474C3A"/>
    <w:rsid w:val="00481C80"/>
    <w:rsid w:val="00483DF9"/>
    <w:rsid w:val="00487F48"/>
    <w:rsid w:val="004903E6"/>
    <w:rsid w:val="00493206"/>
    <w:rsid w:val="00494330"/>
    <w:rsid w:val="0049502A"/>
    <w:rsid w:val="004A0E12"/>
    <w:rsid w:val="004A68B8"/>
    <w:rsid w:val="004A7259"/>
    <w:rsid w:val="004C4813"/>
    <w:rsid w:val="004D07EC"/>
    <w:rsid w:val="004D3A7A"/>
    <w:rsid w:val="004E4553"/>
    <w:rsid w:val="004F3FB4"/>
    <w:rsid w:val="005040C2"/>
    <w:rsid w:val="00510567"/>
    <w:rsid w:val="00522743"/>
    <w:rsid w:val="00524AF3"/>
    <w:rsid w:val="0054311B"/>
    <w:rsid w:val="00544532"/>
    <w:rsid w:val="00550E65"/>
    <w:rsid w:val="005544F2"/>
    <w:rsid w:val="00555C24"/>
    <w:rsid w:val="00556C1D"/>
    <w:rsid w:val="00563276"/>
    <w:rsid w:val="00581F9B"/>
    <w:rsid w:val="00582EB0"/>
    <w:rsid w:val="005927BE"/>
    <w:rsid w:val="005A1039"/>
    <w:rsid w:val="005A137D"/>
    <w:rsid w:val="005A2ED2"/>
    <w:rsid w:val="005A6C7F"/>
    <w:rsid w:val="005B2E62"/>
    <w:rsid w:val="005B7A15"/>
    <w:rsid w:val="005B7A1C"/>
    <w:rsid w:val="005C52A1"/>
    <w:rsid w:val="005D14B1"/>
    <w:rsid w:val="005D2549"/>
    <w:rsid w:val="005D613E"/>
    <w:rsid w:val="005E2C88"/>
    <w:rsid w:val="005F75E2"/>
    <w:rsid w:val="005F79CD"/>
    <w:rsid w:val="0061057C"/>
    <w:rsid w:val="006115C4"/>
    <w:rsid w:val="00613917"/>
    <w:rsid w:val="00620DD0"/>
    <w:rsid w:val="00622A32"/>
    <w:rsid w:val="006248A5"/>
    <w:rsid w:val="006263F9"/>
    <w:rsid w:val="00630D8A"/>
    <w:rsid w:val="0063551A"/>
    <w:rsid w:val="0063695F"/>
    <w:rsid w:val="006403F7"/>
    <w:rsid w:val="00640B84"/>
    <w:rsid w:val="00665751"/>
    <w:rsid w:val="00673C54"/>
    <w:rsid w:val="00673CC0"/>
    <w:rsid w:val="00681A29"/>
    <w:rsid w:val="0069399B"/>
    <w:rsid w:val="00694300"/>
    <w:rsid w:val="006A1714"/>
    <w:rsid w:val="006A4538"/>
    <w:rsid w:val="006B2C1B"/>
    <w:rsid w:val="006B33D3"/>
    <w:rsid w:val="006B65FB"/>
    <w:rsid w:val="006B6BB9"/>
    <w:rsid w:val="006C0D41"/>
    <w:rsid w:val="006C13AA"/>
    <w:rsid w:val="006C4BBA"/>
    <w:rsid w:val="006D3E54"/>
    <w:rsid w:val="006D6D71"/>
    <w:rsid w:val="006E211F"/>
    <w:rsid w:val="006E2307"/>
    <w:rsid w:val="00702919"/>
    <w:rsid w:val="00707035"/>
    <w:rsid w:val="0071174B"/>
    <w:rsid w:val="0071211E"/>
    <w:rsid w:val="00723D8B"/>
    <w:rsid w:val="00727683"/>
    <w:rsid w:val="00733BD5"/>
    <w:rsid w:val="007347C1"/>
    <w:rsid w:val="007445E6"/>
    <w:rsid w:val="00744FE0"/>
    <w:rsid w:val="0075027A"/>
    <w:rsid w:val="00750716"/>
    <w:rsid w:val="00756F5C"/>
    <w:rsid w:val="0077107E"/>
    <w:rsid w:val="007716FC"/>
    <w:rsid w:val="007863D5"/>
    <w:rsid w:val="007877E4"/>
    <w:rsid w:val="00791867"/>
    <w:rsid w:val="007A0341"/>
    <w:rsid w:val="007A086F"/>
    <w:rsid w:val="007A1340"/>
    <w:rsid w:val="007A3EB9"/>
    <w:rsid w:val="007A4CC4"/>
    <w:rsid w:val="007A772E"/>
    <w:rsid w:val="007B316E"/>
    <w:rsid w:val="007C14BA"/>
    <w:rsid w:val="007C1DDA"/>
    <w:rsid w:val="007C250B"/>
    <w:rsid w:val="007C6B80"/>
    <w:rsid w:val="007C719E"/>
    <w:rsid w:val="007D2743"/>
    <w:rsid w:val="007D61DD"/>
    <w:rsid w:val="007D6533"/>
    <w:rsid w:val="007E5AAD"/>
    <w:rsid w:val="007F026F"/>
    <w:rsid w:val="00814DC5"/>
    <w:rsid w:val="008213C6"/>
    <w:rsid w:val="008232F1"/>
    <w:rsid w:val="008268B6"/>
    <w:rsid w:val="0083500A"/>
    <w:rsid w:val="00836FCC"/>
    <w:rsid w:val="00840D96"/>
    <w:rsid w:val="0084355C"/>
    <w:rsid w:val="00847052"/>
    <w:rsid w:val="00850066"/>
    <w:rsid w:val="008614C8"/>
    <w:rsid w:val="008641F9"/>
    <w:rsid w:val="0086508A"/>
    <w:rsid w:val="008656AF"/>
    <w:rsid w:val="00865AD8"/>
    <w:rsid w:val="00867C52"/>
    <w:rsid w:val="008718E9"/>
    <w:rsid w:val="00881FCD"/>
    <w:rsid w:val="0088469E"/>
    <w:rsid w:val="008A42D0"/>
    <w:rsid w:val="008A53AC"/>
    <w:rsid w:val="008A5BFA"/>
    <w:rsid w:val="008B0DDB"/>
    <w:rsid w:val="008B13D8"/>
    <w:rsid w:val="008B6CB5"/>
    <w:rsid w:val="008C0227"/>
    <w:rsid w:val="008C1E6A"/>
    <w:rsid w:val="008C22D7"/>
    <w:rsid w:val="008C2DE0"/>
    <w:rsid w:val="008C74F6"/>
    <w:rsid w:val="008D22AC"/>
    <w:rsid w:val="008D2CF1"/>
    <w:rsid w:val="008D3E7A"/>
    <w:rsid w:val="008D4061"/>
    <w:rsid w:val="008D580C"/>
    <w:rsid w:val="008D65AF"/>
    <w:rsid w:val="008E2FBD"/>
    <w:rsid w:val="008E4A47"/>
    <w:rsid w:val="008E688F"/>
    <w:rsid w:val="008F09F2"/>
    <w:rsid w:val="008F0B86"/>
    <w:rsid w:val="008F3A53"/>
    <w:rsid w:val="00905B58"/>
    <w:rsid w:val="00911B1C"/>
    <w:rsid w:val="00913083"/>
    <w:rsid w:val="0091603B"/>
    <w:rsid w:val="00922E50"/>
    <w:rsid w:val="009320CC"/>
    <w:rsid w:val="009338E0"/>
    <w:rsid w:val="009415DB"/>
    <w:rsid w:val="00943E6F"/>
    <w:rsid w:val="00946A3D"/>
    <w:rsid w:val="00953524"/>
    <w:rsid w:val="009562E6"/>
    <w:rsid w:val="00956D53"/>
    <w:rsid w:val="009579BB"/>
    <w:rsid w:val="00960A37"/>
    <w:rsid w:val="009630E0"/>
    <w:rsid w:val="009819AC"/>
    <w:rsid w:val="00996ADD"/>
    <w:rsid w:val="009A391E"/>
    <w:rsid w:val="009B2B28"/>
    <w:rsid w:val="009B3B42"/>
    <w:rsid w:val="009B6314"/>
    <w:rsid w:val="009D74F2"/>
    <w:rsid w:val="009E34E1"/>
    <w:rsid w:val="009F1263"/>
    <w:rsid w:val="009F6D17"/>
    <w:rsid w:val="00A04DBA"/>
    <w:rsid w:val="00A22678"/>
    <w:rsid w:val="00A243D7"/>
    <w:rsid w:val="00A25B0C"/>
    <w:rsid w:val="00A313B6"/>
    <w:rsid w:val="00A32FA0"/>
    <w:rsid w:val="00A37927"/>
    <w:rsid w:val="00A417BC"/>
    <w:rsid w:val="00A514C8"/>
    <w:rsid w:val="00A82D8C"/>
    <w:rsid w:val="00A8439B"/>
    <w:rsid w:val="00A97E57"/>
    <w:rsid w:val="00AA6347"/>
    <w:rsid w:val="00AA7186"/>
    <w:rsid w:val="00AB08BA"/>
    <w:rsid w:val="00AB0E36"/>
    <w:rsid w:val="00AB124A"/>
    <w:rsid w:val="00AB2C58"/>
    <w:rsid w:val="00AC2D4F"/>
    <w:rsid w:val="00AC45ED"/>
    <w:rsid w:val="00AC48F8"/>
    <w:rsid w:val="00AD0D20"/>
    <w:rsid w:val="00AD2F8F"/>
    <w:rsid w:val="00AD4ED3"/>
    <w:rsid w:val="00AD7036"/>
    <w:rsid w:val="00AD7BF1"/>
    <w:rsid w:val="00AE2651"/>
    <w:rsid w:val="00AE45BD"/>
    <w:rsid w:val="00AF6C6F"/>
    <w:rsid w:val="00AF7436"/>
    <w:rsid w:val="00B004D4"/>
    <w:rsid w:val="00B04666"/>
    <w:rsid w:val="00B05046"/>
    <w:rsid w:val="00B07995"/>
    <w:rsid w:val="00B15033"/>
    <w:rsid w:val="00B158E0"/>
    <w:rsid w:val="00B205FA"/>
    <w:rsid w:val="00B34E23"/>
    <w:rsid w:val="00B3517D"/>
    <w:rsid w:val="00B37AA3"/>
    <w:rsid w:val="00B40A8D"/>
    <w:rsid w:val="00B43619"/>
    <w:rsid w:val="00B44E7E"/>
    <w:rsid w:val="00B53CE3"/>
    <w:rsid w:val="00B55E3E"/>
    <w:rsid w:val="00B64EAB"/>
    <w:rsid w:val="00B66C74"/>
    <w:rsid w:val="00B73E4B"/>
    <w:rsid w:val="00B74BE0"/>
    <w:rsid w:val="00B751D5"/>
    <w:rsid w:val="00B77D5A"/>
    <w:rsid w:val="00B928E6"/>
    <w:rsid w:val="00B96B2F"/>
    <w:rsid w:val="00BA1357"/>
    <w:rsid w:val="00BA786F"/>
    <w:rsid w:val="00BA7E56"/>
    <w:rsid w:val="00BB1E04"/>
    <w:rsid w:val="00BB49DB"/>
    <w:rsid w:val="00BC52CE"/>
    <w:rsid w:val="00BC7ED0"/>
    <w:rsid w:val="00BD2DCC"/>
    <w:rsid w:val="00BD7223"/>
    <w:rsid w:val="00BE019D"/>
    <w:rsid w:val="00BE32CE"/>
    <w:rsid w:val="00BE69FC"/>
    <w:rsid w:val="00BF5134"/>
    <w:rsid w:val="00BF520C"/>
    <w:rsid w:val="00BF57E4"/>
    <w:rsid w:val="00BF5C8B"/>
    <w:rsid w:val="00BF7AA3"/>
    <w:rsid w:val="00C01459"/>
    <w:rsid w:val="00C0484E"/>
    <w:rsid w:val="00C063C1"/>
    <w:rsid w:val="00C134F9"/>
    <w:rsid w:val="00C13D3A"/>
    <w:rsid w:val="00C170E6"/>
    <w:rsid w:val="00C205D5"/>
    <w:rsid w:val="00C241F1"/>
    <w:rsid w:val="00C320C1"/>
    <w:rsid w:val="00C37393"/>
    <w:rsid w:val="00C50173"/>
    <w:rsid w:val="00C64DCE"/>
    <w:rsid w:val="00C6500B"/>
    <w:rsid w:val="00C72EDE"/>
    <w:rsid w:val="00C76685"/>
    <w:rsid w:val="00C80652"/>
    <w:rsid w:val="00C91810"/>
    <w:rsid w:val="00C91D7B"/>
    <w:rsid w:val="00C92224"/>
    <w:rsid w:val="00C95648"/>
    <w:rsid w:val="00C967CB"/>
    <w:rsid w:val="00CA1EE5"/>
    <w:rsid w:val="00CA6C36"/>
    <w:rsid w:val="00CA6FB1"/>
    <w:rsid w:val="00CA7770"/>
    <w:rsid w:val="00CB45D8"/>
    <w:rsid w:val="00CB4EDD"/>
    <w:rsid w:val="00CB7D15"/>
    <w:rsid w:val="00CC29DD"/>
    <w:rsid w:val="00CC35A8"/>
    <w:rsid w:val="00CD1DC9"/>
    <w:rsid w:val="00CD2F54"/>
    <w:rsid w:val="00CD3D28"/>
    <w:rsid w:val="00CE4002"/>
    <w:rsid w:val="00CF03F8"/>
    <w:rsid w:val="00D0027F"/>
    <w:rsid w:val="00D076F6"/>
    <w:rsid w:val="00D11857"/>
    <w:rsid w:val="00D11C16"/>
    <w:rsid w:val="00D12247"/>
    <w:rsid w:val="00D14A5A"/>
    <w:rsid w:val="00D23749"/>
    <w:rsid w:val="00D31BED"/>
    <w:rsid w:val="00D37409"/>
    <w:rsid w:val="00D444D5"/>
    <w:rsid w:val="00D466CC"/>
    <w:rsid w:val="00D478F8"/>
    <w:rsid w:val="00D51039"/>
    <w:rsid w:val="00D5104F"/>
    <w:rsid w:val="00D51CD9"/>
    <w:rsid w:val="00D53067"/>
    <w:rsid w:val="00D620E2"/>
    <w:rsid w:val="00D631EC"/>
    <w:rsid w:val="00D67C5A"/>
    <w:rsid w:val="00D7681F"/>
    <w:rsid w:val="00D81819"/>
    <w:rsid w:val="00D951F1"/>
    <w:rsid w:val="00DA18BA"/>
    <w:rsid w:val="00DA18D9"/>
    <w:rsid w:val="00DB0044"/>
    <w:rsid w:val="00DB5F2C"/>
    <w:rsid w:val="00DC020E"/>
    <w:rsid w:val="00DC1B13"/>
    <w:rsid w:val="00DC297B"/>
    <w:rsid w:val="00DC4372"/>
    <w:rsid w:val="00DC6754"/>
    <w:rsid w:val="00DD67EE"/>
    <w:rsid w:val="00DE61D0"/>
    <w:rsid w:val="00DE673E"/>
    <w:rsid w:val="00E04C1F"/>
    <w:rsid w:val="00E23FC3"/>
    <w:rsid w:val="00E248FA"/>
    <w:rsid w:val="00E26A5D"/>
    <w:rsid w:val="00E27FCC"/>
    <w:rsid w:val="00E31C62"/>
    <w:rsid w:val="00E33227"/>
    <w:rsid w:val="00E33F7E"/>
    <w:rsid w:val="00E43AB4"/>
    <w:rsid w:val="00E460FC"/>
    <w:rsid w:val="00E47AF1"/>
    <w:rsid w:val="00E502E7"/>
    <w:rsid w:val="00E5044A"/>
    <w:rsid w:val="00E52197"/>
    <w:rsid w:val="00E5372A"/>
    <w:rsid w:val="00E555E1"/>
    <w:rsid w:val="00E5581A"/>
    <w:rsid w:val="00E56808"/>
    <w:rsid w:val="00E60333"/>
    <w:rsid w:val="00E61EDE"/>
    <w:rsid w:val="00E644F6"/>
    <w:rsid w:val="00E66CEC"/>
    <w:rsid w:val="00E738E4"/>
    <w:rsid w:val="00E75835"/>
    <w:rsid w:val="00E76DCA"/>
    <w:rsid w:val="00E838D3"/>
    <w:rsid w:val="00E906A9"/>
    <w:rsid w:val="00E90CF1"/>
    <w:rsid w:val="00E93C36"/>
    <w:rsid w:val="00EA7CCF"/>
    <w:rsid w:val="00EB0AC8"/>
    <w:rsid w:val="00EB709F"/>
    <w:rsid w:val="00EC254D"/>
    <w:rsid w:val="00EC4E97"/>
    <w:rsid w:val="00EC61B6"/>
    <w:rsid w:val="00ED03FA"/>
    <w:rsid w:val="00ED3CE3"/>
    <w:rsid w:val="00ED4221"/>
    <w:rsid w:val="00ED56CE"/>
    <w:rsid w:val="00ED7F39"/>
    <w:rsid w:val="00EE0488"/>
    <w:rsid w:val="00EE3114"/>
    <w:rsid w:val="00EE33BC"/>
    <w:rsid w:val="00EF60EE"/>
    <w:rsid w:val="00EF63B2"/>
    <w:rsid w:val="00F01C04"/>
    <w:rsid w:val="00F01C8D"/>
    <w:rsid w:val="00F053E5"/>
    <w:rsid w:val="00F12150"/>
    <w:rsid w:val="00F12708"/>
    <w:rsid w:val="00F13F41"/>
    <w:rsid w:val="00F17161"/>
    <w:rsid w:val="00F315D7"/>
    <w:rsid w:val="00F320C0"/>
    <w:rsid w:val="00F3349F"/>
    <w:rsid w:val="00F35735"/>
    <w:rsid w:val="00F4152C"/>
    <w:rsid w:val="00F415F1"/>
    <w:rsid w:val="00F42F31"/>
    <w:rsid w:val="00F431C3"/>
    <w:rsid w:val="00F5472F"/>
    <w:rsid w:val="00F54ABF"/>
    <w:rsid w:val="00F65D7E"/>
    <w:rsid w:val="00F72406"/>
    <w:rsid w:val="00F72CB7"/>
    <w:rsid w:val="00F862F5"/>
    <w:rsid w:val="00F94853"/>
    <w:rsid w:val="00F96FBD"/>
    <w:rsid w:val="00FA01E3"/>
    <w:rsid w:val="00FA1525"/>
    <w:rsid w:val="00FB4C05"/>
    <w:rsid w:val="00FB7652"/>
    <w:rsid w:val="00FC2A09"/>
    <w:rsid w:val="00FC2FC1"/>
    <w:rsid w:val="00FD5AF9"/>
    <w:rsid w:val="00FE4EB6"/>
    <w:rsid w:val="00FF1B71"/>
    <w:rsid w:val="00FF249B"/>
    <w:rsid w:val="00FF4659"/>
    <w:rsid w:val="00FF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caeaca,#cae9ff"/>
    </o:shapedefaults>
    <o:shapelayout v:ext="edit">
      <o:idmap v:ext="edit" data="2"/>
    </o:shapelayout>
  </w:shapeDefaults>
  <w:decimalSymbol w:val="."/>
  <w:listSeparator w:val=","/>
  <w14:docId w14:val="77B97764"/>
  <w14:defaultImageDpi w14:val="32767"/>
  <w15:chartTrackingRefBased/>
  <w15:docId w15:val="{2B2D8198-317B-44D7-B873-6159264C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99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 w:unhideWhenUsed="1"/>
    <w:lsdException w:name="Body Text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 w:qFormat="1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2CBB"/>
    <w:pPr>
      <w:spacing w:after="200" w:line="276" w:lineRule="auto"/>
    </w:pPr>
    <w:rPr>
      <w:rFonts w:ascii="Noto Sans CJK SC" w:eastAsia="Noto Sans CJK SC" w:hAnsi="Noto Sans CJK SC" w:cstheme="minorBid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qFormat/>
    <w:rsid w:val="00E04C1F"/>
    <w:pPr>
      <w:keepNext/>
      <w:keepLines/>
      <w:numPr>
        <w:numId w:val="29"/>
      </w:numPr>
      <w:spacing w:line="360" w:lineRule="auto"/>
      <w:outlineLvl w:val="0"/>
    </w:pPr>
    <w:rPr>
      <w:rFonts w:asciiTheme="minorHAnsi" w:eastAsia="仿宋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rsid w:val="00E04C1F"/>
    <w:pPr>
      <w:keepNext/>
      <w:keepLines/>
      <w:numPr>
        <w:ilvl w:val="1"/>
        <w:numId w:val="29"/>
      </w:numPr>
      <w:spacing w:line="360" w:lineRule="auto"/>
      <w:ind w:left="425" w:firstLine="0"/>
      <w:outlineLvl w:val="1"/>
    </w:pPr>
    <w:rPr>
      <w:rFonts w:asciiTheme="minorHAnsi" w:eastAsia="仿宋" w:hAnsiTheme="minorHAnsi"/>
      <w:b/>
      <w:bCs/>
      <w:sz w:val="24"/>
      <w:szCs w:val="32"/>
    </w:rPr>
  </w:style>
  <w:style w:type="paragraph" w:styleId="3">
    <w:name w:val="heading 3"/>
    <w:basedOn w:val="a"/>
    <w:next w:val="a"/>
    <w:rsid w:val="00E04C1F"/>
    <w:pPr>
      <w:keepNext/>
      <w:keepLines/>
      <w:numPr>
        <w:ilvl w:val="2"/>
        <w:numId w:val="29"/>
      </w:numPr>
      <w:ind w:left="1418"/>
      <w:outlineLvl w:val="2"/>
    </w:pPr>
    <w:rPr>
      <w:rFonts w:asciiTheme="minorHAnsi" w:eastAsia="仿宋" w:hAnsiTheme="minorHAnsi"/>
      <w:b/>
      <w:bCs/>
      <w:sz w:val="24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04C1F"/>
    <w:pPr>
      <w:keepNext/>
      <w:keepLines/>
      <w:numPr>
        <w:ilvl w:val="3"/>
        <w:numId w:val="29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D14A5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36FCC"/>
    <w:pPr>
      <w:spacing w:line="360" w:lineRule="auto"/>
      <w:ind w:firstLineChars="200" w:firstLine="200"/>
    </w:pPr>
    <w:rPr>
      <w:rFonts w:eastAsia="仿宋"/>
    </w:rPr>
  </w:style>
  <w:style w:type="paragraph" w:customStyle="1" w:styleId="a5">
    <w:name w:val="图表注"/>
    <w:basedOn w:val="a"/>
    <w:qFormat/>
    <w:rsid w:val="00E04C1F"/>
    <w:pPr>
      <w:jc w:val="center"/>
    </w:pPr>
    <w:rPr>
      <w:rFonts w:eastAsia="仿宋"/>
      <w:sz w:val="20"/>
    </w:rPr>
  </w:style>
  <w:style w:type="paragraph" w:customStyle="1" w:styleId="a6">
    <w:name w:val="公式注"/>
    <w:basedOn w:val="a"/>
    <w:next w:val="a"/>
    <w:rsid w:val="00E04C1F"/>
    <w:pPr>
      <w:jc w:val="right"/>
    </w:pPr>
  </w:style>
  <w:style w:type="character" w:customStyle="1" w:styleId="a4">
    <w:name w:val="正文文本 字符"/>
    <w:basedOn w:val="a0"/>
    <w:link w:val="a3"/>
    <w:qFormat/>
    <w:rsid w:val="00836FCC"/>
    <w:rPr>
      <w:rFonts w:eastAsia="仿宋"/>
      <w:sz w:val="21"/>
      <w:szCs w:val="24"/>
    </w:rPr>
  </w:style>
  <w:style w:type="paragraph" w:styleId="a7">
    <w:name w:val="header"/>
    <w:basedOn w:val="a"/>
    <w:link w:val="a8"/>
    <w:semiHidden/>
    <w:rsid w:val="00E55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semiHidden/>
    <w:rsid w:val="00E5581A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E558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5581A"/>
    <w:rPr>
      <w:kern w:val="2"/>
      <w:sz w:val="18"/>
      <w:szCs w:val="18"/>
    </w:rPr>
  </w:style>
  <w:style w:type="character" w:styleId="ab">
    <w:name w:val="Emphasis"/>
    <w:basedOn w:val="a0"/>
    <w:rsid w:val="00DC1B13"/>
    <w:rPr>
      <w:rFonts w:ascii="Arial Black" w:eastAsia="黑体" w:hAnsi="Arial Black"/>
      <w:b/>
      <w:i w:val="0"/>
      <w:iCs/>
    </w:rPr>
  </w:style>
  <w:style w:type="paragraph" w:customStyle="1" w:styleId="-">
    <w:name w:val="正文-表格"/>
    <w:basedOn w:val="a"/>
    <w:link w:val="-0"/>
    <w:qFormat/>
    <w:rsid w:val="00E04C1F"/>
    <w:pPr>
      <w:jc w:val="center"/>
    </w:pPr>
  </w:style>
  <w:style w:type="character" w:customStyle="1" w:styleId="-0">
    <w:name w:val="正文-表格 字符"/>
    <w:basedOn w:val="a0"/>
    <w:link w:val="-"/>
    <w:qFormat/>
    <w:rsid w:val="00E04C1F"/>
    <w:rPr>
      <w:sz w:val="21"/>
      <w:szCs w:val="24"/>
    </w:rPr>
  </w:style>
  <w:style w:type="character" w:customStyle="1" w:styleId="40">
    <w:name w:val="标题 4 字符"/>
    <w:basedOn w:val="a0"/>
    <w:link w:val="4"/>
    <w:semiHidden/>
    <w:rsid w:val="00E04C1F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styleId="ac">
    <w:name w:val="caption"/>
    <w:basedOn w:val="a"/>
    <w:next w:val="a"/>
    <w:semiHidden/>
    <w:qFormat/>
    <w:rsid w:val="00E04C1F"/>
    <w:rPr>
      <w:rFonts w:asciiTheme="majorHAnsi" w:eastAsia="仿宋" w:hAnsiTheme="majorHAnsi" w:cstheme="majorBidi"/>
      <w:sz w:val="20"/>
      <w:szCs w:val="20"/>
    </w:rPr>
  </w:style>
  <w:style w:type="paragraph" w:styleId="ad">
    <w:name w:val="footnote text"/>
    <w:basedOn w:val="a"/>
    <w:link w:val="ae"/>
    <w:semiHidden/>
    <w:rsid w:val="00D51039"/>
    <w:pPr>
      <w:snapToGrid w:val="0"/>
    </w:pPr>
    <w:rPr>
      <w:sz w:val="18"/>
      <w:szCs w:val="18"/>
    </w:rPr>
  </w:style>
  <w:style w:type="character" w:customStyle="1" w:styleId="ae">
    <w:name w:val="脚注文本 字符"/>
    <w:basedOn w:val="a0"/>
    <w:link w:val="ad"/>
    <w:semiHidden/>
    <w:rsid w:val="00D51039"/>
    <w:rPr>
      <w:sz w:val="18"/>
      <w:szCs w:val="18"/>
    </w:rPr>
  </w:style>
  <w:style w:type="paragraph" w:styleId="af">
    <w:name w:val="Title"/>
    <w:basedOn w:val="a"/>
    <w:next w:val="a"/>
    <w:link w:val="af0"/>
    <w:qFormat/>
    <w:rsid w:val="00D5103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0">
    <w:name w:val="标题 字符"/>
    <w:basedOn w:val="a0"/>
    <w:link w:val="af"/>
    <w:rsid w:val="00D51039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f1">
    <w:name w:val="Table Grid"/>
    <w:basedOn w:val="a1"/>
    <w:uiPriority w:val="39"/>
    <w:qFormat/>
    <w:locked/>
    <w:rsid w:val="00723D8B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2">
    <w:name w:val="三线表"/>
    <w:basedOn w:val="a1"/>
    <w:uiPriority w:val="42"/>
    <w:locked/>
    <w:rsid w:val="00BA7E56"/>
    <w:rPr>
      <w:rFonts w:asciiTheme="minorHAnsi" w:eastAsia="Times New Roman" w:hAnsiTheme="minorHAnsi" w:cstheme="minorBidi"/>
      <w:kern w:val="0"/>
      <w:sz w:val="22"/>
      <w:szCs w:val="22"/>
      <w:lang w:eastAsia="en-US"/>
      <w14:ligatures w14:val="none"/>
    </w:rPr>
    <w:tblPr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50">
    <w:name w:val="标题 5 字符"/>
    <w:basedOn w:val="a0"/>
    <w:link w:val="5"/>
    <w:semiHidden/>
    <w:rsid w:val="00D14A5A"/>
    <w:rPr>
      <w:b/>
      <w:bCs/>
      <w:sz w:val="28"/>
      <w:szCs w:val="28"/>
    </w:rPr>
  </w:style>
  <w:style w:type="paragraph" w:styleId="af3">
    <w:name w:val="Normal (Web)"/>
    <w:basedOn w:val="a"/>
    <w:semiHidden/>
    <w:rsid w:val="0086508A"/>
    <w:rPr>
      <w:sz w:val="24"/>
    </w:rPr>
  </w:style>
  <w:style w:type="paragraph" w:styleId="af4">
    <w:name w:val="List Bullet"/>
    <w:basedOn w:val="a"/>
    <w:uiPriority w:val="99"/>
    <w:unhideWhenUsed/>
    <w:rsid w:val="00462CB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8103\AppData\Roaming\Microsoft\Templates\&#35770;&#25991;&#24605;&#3633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65FD7-005E-407F-9073-FB762AA25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论文思路</Template>
  <TotalTime>61</TotalTime>
  <Pages>3</Pages>
  <Words>386</Words>
  <Characters>2203</Characters>
  <Application>Microsoft Office Word</Application>
  <DocSecurity>0</DocSecurity>
  <Lines>18</Lines>
  <Paragraphs>5</Paragraphs>
  <ScaleCrop>false</ScaleCrop>
  <Company>ZJU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职海杰</dc:creator>
  <cp:keywords/>
  <dc:description/>
  <cp:lastModifiedBy>HAIJIE ZHI</cp:lastModifiedBy>
  <cp:revision>25</cp:revision>
  <dcterms:created xsi:type="dcterms:W3CDTF">2026-03-22T14:11:00Z</dcterms:created>
  <dcterms:modified xsi:type="dcterms:W3CDTF">2026-03-22T15:15:00Z</dcterms:modified>
</cp:coreProperties>
</file>